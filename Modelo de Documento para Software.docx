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D98" w:rsidRPr="007A0DD9" w:rsidRDefault="00E65EE1" w:rsidP="002B5D98">
      <w:bookmarkStart w:id="0" w:name="_GoBack"/>
      <w:r w:rsidRPr="007A0DD9">
        <w:rPr>
          <w:noProof/>
          <w:lang w:eastAsia="pt-PT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a trabalhar no computador portátil, flor, chávena de chá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B6867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75CA720A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Retângulo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Ak2egN4gIAAA4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E64AE6" w:rsidP="002B5D98">
      <w:pPr>
        <w:pStyle w:val="Ttulo"/>
      </w:pPr>
      <w:r>
        <w:t>Diassilua Paulo Simão</w:t>
      </w:r>
    </w:p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A0DD9" w:rsidRPr="007A0DD9" w:rsidRDefault="007A0DD9" w:rsidP="002B5D98"/>
    <w:p w:rsidR="002B5D98" w:rsidRPr="007A0DD9" w:rsidRDefault="002B5D98" w:rsidP="002B5D98"/>
    <w:p w:rsidR="002B5D98" w:rsidRPr="007A0DD9" w:rsidRDefault="002B5D98" w:rsidP="002B5D98"/>
    <w:p w:rsidR="002B5D98" w:rsidRPr="007A0DD9" w:rsidRDefault="002B5D98" w:rsidP="002B5D98"/>
    <w:p w:rsidR="00710767" w:rsidRPr="007A0DD9" w:rsidRDefault="0073372F" w:rsidP="002B5D98">
      <w:pPr>
        <w:pStyle w:val="Subttulo"/>
      </w:pPr>
      <w:r w:rsidRPr="007A0DD9">
        <w:rPr>
          <w:lang w:bidi="pt-PT"/>
        </w:rPr>
        <w:fldChar w:fldCharType="begin"/>
      </w:r>
      <w:r w:rsidRPr="007A0DD9">
        <w:rPr>
          <w:lang w:bidi="pt-PT"/>
        </w:rPr>
        <w:instrText xml:space="preserve"> AUTHOR  Author  \* MERGEFORMAT </w:instrText>
      </w:r>
      <w:r w:rsidR="00E64AE6">
        <w:rPr>
          <w:lang w:bidi="pt-PT"/>
        </w:rPr>
        <w:fldChar w:fldCharType="separate"/>
      </w:r>
      <w:r w:rsidRPr="007A0DD9">
        <w:rPr>
          <w:lang w:bidi="pt-PT"/>
        </w:rPr>
        <w:fldChar w:fldCharType="end"/>
      </w:r>
      <w:sdt>
        <w:sdtPr>
          <w:id w:val="-946771438"/>
          <w:placeholder>
            <w:docPart w:val="C2C3428A8F694D74AA4A049FB77D4A2B"/>
          </w:placeholder>
          <w:temporary/>
          <w:showingPlcHdr/>
          <w15:appearance w15:val="hidden"/>
        </w:sdtPr>
        <w:sdtEndPr/>
        <w:sdtContent>
          <w:r w:rsidR="00CC691B" w:rsidRPr="007A0DD9">
            <w:rPr>
              <w:rStyle w:val="SubttuloCarter"/>
              <w:lang w:bidi="pt-PT"/>
            </w:rPr>
            <w:t>Clique ou toque aqui para introduzir o texto.</w:t>
          </w:r>
        </w:sdtContent>
      </w:sdt>
    </w:p>
    <w:p w:rsidR="00E96235" w:rsidRPr="007A0DD9" w:rsidRDefault="002974C8" w:rsidP="00706D60">
      <w:r w:rsidRPr="007A0DD9">
        <w:rPr>
          <w:lang w:bidi="pt-PT"/>
        </w:rPr>
        <w:br w:type="page"/>
      </w:r>
    </w:p>
    <w:sdt>
      <w:sdtPr>
        <w:rPr>
          <w:rFonts w:asciiTheme="minorHAnsi" w:eastAsia="SimSun" w:hAnsiTheme="minorHAnsi" w:cstheme="minorBidi"/>
          <w:caps w:val="0"/>
          <w:color w:val="auto"/>
          <w:sz w:val="22"/>
          <w:szCs w:val="22"/>
        </w:rPr>
        <w:id w:val="-1038430432"/>
        <w:docPartObj>
          <w:docPartGallery w:val="Table of Contents"/>
          <w:docPartUnique/>
        </w:docPartObj>
      </w:sdtPr>
      <w:sdtEndPr>
        <w:rPr>
          <w:rFonts w:ascii="Calibri" w:hAnsi="Calibri" w:cs="Calibri"/>
          <w:noProof/>
        </w:rPr>
      </w:sdtEndPr>
      <w:sdtContent>
        <w:p w:rsidR="007A0DD9" w:rsidRPr="007A0DD9" w:rsidRDefault="007A0DD9" w:rsidP="007A0DD9">
          <w:pPr>
            <w:pStyle w:val="Cabealhodondice"/>
            <w:jc w:val="left"/>
            <w:rPr>
              <w:rFonts w:asciiTheme="minorHAnsi" w:eastAsia="SimSun" w:hAnsiTheme="minorHAnsi" w:cstheme="minorBidi"/>
              <w:caps w:val="0"/>
              <w:color w:val="auto"/>
              <w:sz w:val="22"/>
              <w:szCs w:val="22"/>
            </w:rPr>
          </w:pPr>
          <w:r w:rsidRPr="007A0DD9"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01045578">
                    <wp:simplePos x="0" y="0"/>
                    <wp:positionH relativeFrom="margin">
                      <wp:posOffset>-477520</wp:posOffset>
                    </wp:positionH>
                    <wp:positionV relativeFrom="paragraph">
                      <wp:posOffset>-444500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44915" w:rsidRPr="00C44915" w:rsidRDefault="00C44915" w:rsidP="00C4491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Retângulo 7" o:spid="_x0000_s1027" style="position:absolute;margin-left:-37.6pt;margin-top:-3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" filled="f" strokecolor="#2f5496 [2404]" strokeweight="1pt">
                    <v:textbox>
                      <w:txbxContent>
                        <w:p w:rsidR="00C44915" w:rsidRPr="00C44915" w:rsidRDefault="00C44915" w:rsidP="00C4491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</w:p>
        <w:p w:rsidR="00E96235" w:rsidRPr="007A0DD9" w:rsidRDefault="00E541C4" w:rsidP="00706D60">
          <w:pPr>
            <w:pStyle w:val="Cabealhodondice"/>
          </w:pPr>
          <w:r w:rsidRPr="007A0DD9">
            <w:rPr>
              <w:lang w:bidi="pt-PT"/>
            </w:rPr>
            <w:t>ÍNDICE</w:t>
          </w: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136DDD" w:rsidRPr="007A0DD9" w:rsidRDefault="00136DDD" w:rsidP="00706D60">
          <w:pPr>
            <w:pStyle w:val="ndice1"/>
            <w:rPr>
              <w:noProof/>
            </w:rPr>
          </w:pPr>
        </w:p>
        <w:p w:rsidR="007A0DD9" w:rsidRPr="007A0DD9" w:rsidRDefault="00E96235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7A0DD9">
            <w:rPr>
              <w:b/>
              <w:noProof/>
              <w:lang w:bidi="pt-PT"/>
            </w:rPr>
            <w:fldChar w:fldCharType="begin"/>
          </w:r>
          <w:r w:rsidRPr="007A0DD9">
            <w:rPr>
              <w:b/>
              <w:noProof/>
              <w:lang w:bidi="pt-PT"/>
            </w:rPr>
            <w:instrText xml:space="preserve"> TOC \o "1-3" \h \z \u </w:instrText>
          </w:r>
          <w:r w:rsidRPr="007A0DD9">
            <w:rPr>
              <w:b/>
              <w:noProof/>
              <w:lang w:bidi="pt-PT"/>
            </w:rPr>
            <w:fldChar w:fldCharType="separate"/>
          </w:r>
          <w:hyperlink w:anchor="_Toc13750529" w:history="1">
            <w:r w:rsidR="007A0DD9" w:rsidRPr="007A0DD9">
              <w:rPr>
                <w:rStyle w:val="Hiperligao"/>
                <w:noProof/>
                <w:lang w:bidi="pt-PT"/>
              </w:rPr>
              <w:t>Introdução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_Toc13750529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0" w:history="1">
            <w:r w:rsidR="007A0DD9" w:rsidRPr="007A0DD9">
              <w:rPr>
                <w:rStyle w:val="Hiperligao"/>
                <w:noProof/>
                <w:lang w:bidi="pt-PT"/>
              </w:rPr>
              <w:t>Produto/Serviço/Metodologia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_Toc13750530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1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_Toc13750531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2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1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_Toc13750532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3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2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_Toc13750533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4" w:history="1">
            <w:r w:rsidR="007A0DD9" w:rsidRPr="007A0DD9">
              <w:rPr>
                <w:rStyle w:val="Hiperligao"/>
                <w:noProof/>
                <w:lang w:bidi="pt-PT"/>
              </w:rPr>
              <w:t>Conclusões Principais n.º 3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_Toc13750534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5" w:history="1">
            <w:r w:rsidR="007A0DD9" w:rsidRPr="007A0DD9">
              <w:rPr>
                <w:rStyle w:val="Hiperligao"/>
                <w:noProof/>
                <w:lang w:bidi="pt-PT"/>
              </w:rPr>
              <w:t>Dados Visuais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_Toc13750535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6" w:history="1">
            <w:r w:rsidR="007A0DD9" w:rsidRPr="007A0DD9">
              <w:rPr>
                <w:rStyle w:val="Hiperligao"/>
                <w:noProof/>
                <w:lang w:bidi="pt-PT"/>
              </w:rPr>
              <w:t>Conclusão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_Toc13750536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7A0DD9" w:rsidRPr="007A0DD9" w:rsidRDefault="00C64EBF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3750537" w:history="1">
            <w:r w:rsidR="007A0DD9" w:rsidRPr="007A0DD9">
              <w:rPr>
                <w:rStyle w:val="Hiperligao"/>
                <w:noProof/>
                <w:lang w:bidi="pt-PT"/>
              </w:rPr>
              <w:t>Conclusões Principais</w:t>
            </w:r>
            <w:r w:rsidR="007A0DD9" w:rsidRPr="007A0DD9">
              <w:rPr>
                <w:noProof/>
                <w:webHidden/>
              </w:rPr>
              <w:tab/>
            </w:r>
            <w:r w:rsidR="007A0DD9" w:rsidRPr="007A0DD9">
              <w:rPr>
                <w:noProof/>
                <w:webHidden/>
              </w:rPr>
              <w:fldChar w:fldCharType="begin"/>
            </w:r>
            <w:r w:rsidR="007A0DD9" w:rsidRPr="007A0DD9">
              <w:rPr>
                <w:noProof/>
                <w:webHidden/>
              </w:rPr>
              <w:instrText xml:space="preserve"> PAGEREF _Toc13750537 \h </w:instrText>
            </w:r>
            <w:r w:rsidR="007A0DD9" w:rsidRPr="007A0DD9">
              <w:rPr>
                <w:noProof/>
                <w:webHidden/>
              </w:rPr>
            </w:r>
            <w:r w:rsidR="007A0DD9" w:rsidRPr="007A0DD9">
              <w:rPr>
                <w:noProof/>
                <w:webHidden/>
              </w:rPr>
              <w:fldChar w:fldCharType="separate"/>
            </w:r>
            <w:r w:rsidR="00E64AE6">
              <w:rPr>
                <w:noProof/>
                <w:webHidden/>
              </w:rPr>
              <w:t>3</w:t>
            </w:r>
            <w:r w:rsidR="007A0DD9" w:rsidRPr="007A0DD9">
              <w:rPr>
                <w:noProof/>
                <w:webHidden/>
              </w:rPr>
              <w:fldChar w:fldCharType="end"/>
            </w:r>
          </w:hyperlink>
        </w:p>
        <w:p w:rsidR="00F421C1" w:rsidRPr="007A0DD9" w:rsidRDefault="00E96235" w:rsidP="00706D60">
          <w:pPr>
            <w:rPr>
              <w:noProof/>
            </w:rPr>
          </w:pPr>
          <w:r w:rsidRPr="007A0DD9">
            <w:rPr>
              <w:noProof/>
              <w:lang w:bidi="pt-PT"/>
            </w:rPr>
            <w:fldChar w:fldCharType="end"/>
          </w:r>
        </w:p>
      </w:sdtContent>
    </w:sdt>
    <w:p w:rsidR="00C85251" w:rsidRPr="007A0DD9" w:rsidRDefault="00C85251" w:rsidP="00706D60">
      <w:r w:rsidRPr="007A0DD9">
        <w:rPr>
          <w:lang w:bidi="pt-PT"/>
        </w:rPr>
        <w:br w:type="page"/>
      </w:r>
    </w:p>
    <w:p w:rsidR="00C85251" w:rsidRPr="007A0DD9" w:rsidRDefault="00E653C0" w:rsidP="00706D60">
      <w:r w:rsidRPr="007A0DD9">
        <w:rPr>
          <w:noProof/>
          <w:lang w:eastAsia="pt-PT"/>
        </w:rPr>
        <w:lastRenderedPageBreak/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computador portátil, um bloco de notas, uma caneca, uma caneta e uma planta dispostos n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251" w:rsidRPr="007A0DD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9328BF2" wp14:editId="07CAA84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12" name="Retângulo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28BF2" id="Retângulo 12" o:spid="_x0000_s1028" style="position:absolute;left:0;text-align:left;margin-left:34.5pt;margin-top:-35.25pt;width:524.4pt;height:768.15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C85251" w:rsidRPr="007A0DD9" w:rsidRDefault="00C85251" w:rsidP="00706D60"/>
    <w:p w:rsidR="00706D60" w:rsidRPr="007A0DD9" w:rsidRDefault="00706D60" w:rsidP="00706D60"/>
    <w:p w:rsidR="00706D60" w:rsidRPr="007A0DD9" w:rsidRDefault="00706D60" w:rsidP="00706D60"/>
    <w:p w:rsidR="00706D60" w:rsidRPr="007A0DD9" w:rsidRDefault="00706D60" w:rsidP="00706D60"/>
    <w:bookmarkStart w:id="1" w:name="_Toc13750529" w:displacedByCustomXml="next"/>
    <w:sdt>
      <w:sdtPr>
        <w:id w:val="386619514"/>
        <w:placeholder>
          <w:docPart w:val="8BC64ECC5A6848E68FF064BE769B594B"/>
        </w:placeholder>
        <w:temporary/>
        <w:showingPlcHdr/>
        <w15:appearance w15:val="hidden"/>
      </w:sdtPr>
      <w:sdtEndPr/>
      <w:sdtContent>
        <w:p w:rsidR="00C85251" w:rsidRPr="007A0DD9" w:rsidRDefault="00706D60" w:rsidP="00706D60">
          <w:pPr>
            <w:pStyle w:val="Cabealho1"/>
          </w:pPr>
          <w:r w:rsidRPr="007A0DD9">
            <w:rPr>
              <w:lang w:bidi="pt-PT"/>
            </w:rPr>
            <w:t>Introdução</w:t>
          </w:r>
        </w:p>
      </w:sdtContent>
    </w:sdt>
    <w:bookmarkEnd w:id="1" w:displacedByCustomXml="prev"/>
    <w:p w:rsidR="001A70F2" w:rsidRPr="007A0DD9" w:rsidRDefault="001A70F2" w:rsidP="00706D60"/>
    <w:sdt>
      <w:sdtPr>
        <w:id w:val="-1231535767"/>
        <w:placeholder>
          <w:docPart w:val="69DE44EF50AA4B46BF6B6CF2A3BB25A8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 xml:space="preserve">Em algumas palavras, identifique e aborde um problema e uma solução proposta para o resolver. Pode focar-se em dilemas comuns, novas tendências, técnicas inovadoras, comparações da indústria, novas entradas no mercado, etc. Como se propõe a resolver este problema e quais são as suas recomendações? A solução baseia-se numa análise minuciosa do problema e das possíveis soluções. </w:t>
          </w:r>
        </w:p>
        <w:p w:rsidR="00D92464" w:rsidRPr="007A0DD9" w:rsidRDefault="00706D60" w:rsidP="00706D60">
          <w:r w:rsidRPr="007A0DD9">
            <w:rPr>
              <w:lang w:bidi="pt-PT"/>
            </w:rPr>
            <w:t>Certifique-se de que tem a sua audiência em mente ao escrever o documento técnico. Quem é a sua audiência e o que está a tentar transmitir? São especialistas da indústria ou será uma proposta de investimento para uma audiência empresarial? Isto deverá ajudá-lo a definir o tom e o vocabulário correto para o seu documento.</w:t>
          </w:r>
        </w:p>
      </w:sdtContent>
    </w:sdt>
    <w:p w:rsidR="001A70F2" w:rsidRPr="007A0DD9" w:rsidRDefault="001A70F2" w:rsidP="00706D60">
      <w:r w:rsidRPr="007A0DD9">
        <w:rPr>
          <w:lang w:bidi="pt-PT"/>
        </w:rPr>
        <w:br w:type="page"/>
      </w:r>
    </w:p>
    <w:p w:rsidR="00D92464" w:rsidRPr="007A0DD9" w:rsidRDefault="001A70F2" w:rsidP="00706D60">
      <w:pPr>
        <w:pStyle w:val="Cabealho1"/>
      </w:pPr>
      <w:bookmarkStart w:id="2" w:name="_Toc13750530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824012D" wp14:editId="626AE418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4" name="Retângulo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4012D" id="Retângulo 14" o:spid="_x0000_s1029" style="position:absolute;left:0;text-align:left;margin-left:34.5pt;margin-top:-35.25pt;width:524.4pt;height:768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BT9cBL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901101150"/>
          <w:placeholder>
            <w:docPart w:val="CF15842882D4456285A74132493802CB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Produto/Serviço/Metodologia</w:t>
          </w:r>
        </w:sdtContent>
      </w:sdt>
      <w:bookmarkEnd w:id="2"/>
    </w:p>
    <w:p w:rsidR="00E930ED" w:rsidRPr="007A0DD9" w:rsidRDefault="00E930ED" w:rsidP="00706D60"/>
    <w:sdt>
      <w:sdtPr>
        <w:id w:val="1979337286"/>
        <w:placeholder>
          <w:docPart w:val="A83C14967296498E94821245B9559AC8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r w:rsidRPr="007A0DD9">
            <w:rPr>
              <w:lang w:bidi="pt-PT"/>
            </w:rPr>
            <w:t>Descreva os métodos e o perfil demográfico que utilizou para obter os seus dados. Por que motivo escolheu as táticas de pesquisa que implementou? Como é que esta estratégia irá fornecer informações sobre o tópico abordado?</w:t>
          </w:r>
        </w:p>
      </w:sdtContent>
    </w:sdt>
    <w:p w:rsidR="00D92464" w:rsidRPr="007A0DD9" w:rsidRDefault="00D92464" w:rsidP="00706D60">
      <w:pPr>
        <w:rPr>
          <w:rFonts w:eastAsiaTheme="majorEastAsia"/>
          <w:color w:val="2F5496" w:themeColor="accent1" w:themeShade="BF"/>
        </w:rPr>
      </w:pPr>
      <w:r w:rsidRPr="007A0DD9">
        <w:rPr>
          <w:lang w:bidi="pt-PT"/>
        </w:rPr>
        <w:br w:type="page"/>
      </w:r>
    </w:p>
    <w:p w:rsidR="00C85251" w:rsidRPr="007A0DD9" w:rsidRDefault="00D92464" w:rsidP="00706D60">
      <w:pPr>
        <w:pStyle w:val="Cabealho1"/>
      </w:pPr>
      <w:bookmarkStart w:id="3" w:name="_Toc13750531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3F7309" wp14:editId="08FCEED2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16" name="Retângulo 1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F7309" id="Retângulo 16" o:spid="_x0000_s1030" style="position:absolute;left:0;text-align:left;margin-left:34.5pt;margin-top:-35.25pt;width:524.4pt;height:768.2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jef5AIAABcGAAAOAAAAZHJzL2Uyb0RvYy54bWysVM1u2zAMvg/YOwi6p45T5xd1iiRdhgFd&#10;G7QdelZkOTEgS5qk/G3Yy+xV9mIjZcfJ2mKHYTk4IkV+JD9S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Ll6N5/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541633013"/>
          <w:placeholder>
            <w:docPart w:val="5B03CF2F17E0460B9EDEE95C2E547F67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</w:t>
          </w:r>
        </w:sdtContent>
      </w:sdt>
      <w:bookmarkEnd w:id="3"/>
    </w:p>
    <w:p w:rsidR="001A70F2" w:rsidRPr="007A0DD9" w:rsidRDefault="001A70F2" w:rsidP="00706D60"/>
    <w:p w:rsidR="006512AE" w:rsidRPr="007A0DD9" w:rsidRDefault="006512AE" w:rsidP="00706D60">
      <w:pPr>
        <w:pStyle w:val="Cabealho2"/>
        <w:sectPr w:rsidR="006512AE" w:rsidRPr="007A0DD9" w:rsidSect="00E65EE1">
          <w:footerReference w:type="default" r:id="rId12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bookmarkStart w:id="4" w:name="_Toc13750532" w:displacedByCustomXml="next"/>
    <w:sdt>
      <w:sdtPr>
        <w:id w:val="-1767372065"/>
        <w:placeholder>
          <w:docPart w:val="3DAAF8D0F16C47E3A4B7BDB8C58492D3"/>
        </w:placeholder>
        <w:temporary/>
        <w:showingPlcHdr/>
        <w15:appearance w15:val="hidden"/>
      </w:sdtPr>
      <w:sdtEndPr/>
      <w:sdtContent>
        <w:p w:rsidR="00E930ED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 n.º 1</w:t>
          </w:r>
        </w:p>
      </w:sdtContent>
    </w:sdt>
    <w:bookmarkEnd w:id="4" w:displacedByCustomXml="prev"/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3129E061" wp14:editId="2E91B777">
            <wp:extent cx="1676400" cy="1117600"/>
            <wp:effectExtent l="0" t="0" r="0" b="6350"/>
            <wp:docPr id="27" name="Imagem 27" descr="Copos de medição de laborató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id-biology-chemical-136694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511270125"/>
        <w:placeholder>
          <w:docPart w:val="C507932FF70C4C52BDEFB51B33245272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r w:rsidRPr="007A0DD9">
            <w:rPr>
              <w:lang w:bidi="pt-PT"/>
            </w:rPr>
            <w:t>Pesquisa e argumentação</w:t>
          </w:r>
        </w:p>
        <w:p w:rsidR="00576B76" w:rsidRPr="007A0DD9" w:rsidRDefault="00706D60" w:rsidP="00706D60"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5" w:name="_Toc13750533"/>
      <w:sdt>
        <w:sdtPr>
          <w:id w:val="-895659132"/>
          <w:placeholder>
            <w:docPart w:val="83787A0A16F7420BB3776C59EA656804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2</w:t>
          </w:r>
        </w:sdtContent>
      </w:sdt>
      <w:bookmarkEnd w:id="5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27381BFC" wp14:editId="2E965E87">
            <wp:extent cx="1676400" cy="1110615"/>
            <wp:effectExtent l="0" t="0" r="0" b="0"/>
            <wp:docPr id="28" name="Imagem 28" descr="Mãos a trabalhar num computador portátil e num bloco de notas de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arts-computer-data-6696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601600674"/>
        <w:placeholder>
          <w:docPart w:val="4E83913CF93041E2979AD571B458A284"/>
        </w:placeholder>
        <w:temporary/>
        <w:showingPlcHdr/>
        <w15:appearance w15:val="hidden"/>
      </w:sdtPr>
      <w:sdtEndPr/>
      <w:sdtContent>
        <w:p w:rsidR="006512AE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6512AE" w:rsidRPr="007A0DD9" w:rsidRDefault="006512AE" w:rsidP="00706D60"/>
    <w:p w:rsidR="006512AE" w:rsidRPr="007A0DD9" w:rsidRDefault="006512AE" w:rsidP="00706D60">
      <w:pPr>
        <w:pStyle w:val="Cabealho2"/>
        <w:rPr>
          <w:sz w:val="28"/>
        </w:rPr>
      </w:pPr>
      <w:r w:rsidRPr="007A0DD9">
        <w:rPr>
          <w:lang w:bidi="pt-PT"/>
        </w:rPr>
        <w:br w:type="column"/>
      </w:r>
      <w:bookmarkStart w:id="6" w:name="_Toc13750534"/>
      <w:sdt>
        <w:sdtPr>
          <w:id w:val="478657186"/>
          <w:placeholder>
            <w:docPart w:val="D28401978D69449186754CA37FA92FF1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Conclusões Principais n.º 3</w:t>
          </w:r>
        </w:sdtContent>
      </w:sdt>
      <w:bookmarkEnd w:id="6"/>
    </w:p>
    <w:p w:rsidR="006512AE" w:rsidRPr="007A0DD9" w:rsidRDefault="006512AE" w:rsidP="00706D60">
      <w:r w:rsidRPr="007A0DD9">
        <w:rPr>
          <w:noProof/>
          <w:lang w:eastAsia="pt-PT"/>
        </w:rPr>
        <w:drawing>
          <wp:inline distT="0" distB="0" distL="0" distR="0" wp14:anchorId="59B51B90" wp14:editId="13EF37D6">
            <wp:extent cx="1676400" cy="1113155"/>
            <wp:effectExtent l="0" t="0" r="0" b="0"/>
            <wp:docPr id="29" name="Imagem 29" descr="Peças de um jogo de palav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xels-photo-27063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id w:val="1763947809"/>
        <w:placeholder>
          <w:docPart w:val="CDEA34608D424CF189D09ABC958D32D2"/>
        </w:placeholder>
        <w:temporary/>
        <w:showingPlcHdr/>
        <w15:appearance w15:val="hidden"/>
      </w:sdtPr>
      <w:sdtEndPr/>
      <w:sdtContent>
        <w:p w:rsidR="00165112" w:rsidRPr="007A0DD9" w:rsidRDefault="00706D60" w:rsidP="00706D60">
          <w:r w:rsidRPr="007A0DD9">
            <w:rPr>
              <w:lang w:bidi="pt-PT"/>
            </w:rPr>
            <w:t>Pesquisa e argumentação</w:t>
          </w:r>
        </w:p>
      </w:sdtContent>
    </w:sdt>
    <w:p w:rsidR="00F8576E" w:rsidRPr="007A0DD9" w:rsidRDefault="00F8576E" w:rsidP="00706D60"/>
    <w:p w:rsidR="00165112" w:rsidRPr="007A0DD9" w:rsidRDefault="00165112" w:rsidP="00F8576E">
      <w:r w:rsidRPr="007A0DD9">
        <w:rPr>
          <w:lang w:bidi="pt-PT"/>
        </w:rPr>
        <w:br w:type="page"/>
      </w:r>
    </w:p>
    <w:p w:rsidR="00165112" w:rsidRPr="007A0DD9" w:rsidRDefault="00165112" w:rsidP="00706D60">
      <w:pPr>
        <w:pStyle w:val="Cabealho2"/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num="3" w:space="720"/>
          <w:docGrid w:linePitch="360"/>
        </w:sectPr>
      </w:pPr>
    </w:p>
    <w:p w:rsidR="006512AE" w:rsidRPr="007A0DD9" w:rsidRDefault="00165112" w:rsidP="00706D60">
      <w:pPr>
        <w:pStyle w:val="Cabealho1"/>
      </w:pPr>
      <w:bookmarkStart w:id="7" w:name="_Toc13750535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B3DBC05" wp14:editId="1B4EC3E6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64" name="Retângulo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4915" w:rsidRPr="00C44915" w:rsidRDefault="00C44915" w:rsidP="00C449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DBC05" id="Retângulo 64" o:spid="_x0000_s1031" style="position:absolute;left:0;text-align:left;margin-left:34.5pt;margin-top:-35.25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" filled="f" strokecolor="#2f5496 [2404]" strokeweight="1pt">
                <v:textbox>
                  <w:txbxContent>
                    <w:p w:rsidR="00C44915" w:rsidRPr="00C44915" w:rsidRDefault="00C44915" w:rsidP="00C44915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sdt>
        <w:sdtPr>
          <w:id w:val="1789384419"/>
          <w:placeholder>
            <w:docPart w:val="A0ED01C719AA4E1E9F66114BDDADA990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Dados Visuais</w:t>
          </w:r>
        </w:sdtContent>
      </w:sdt>
      <w:bookmarkEnd w:id="7"/>
    </w:p>
    <w:p w:rsidR="00165112" w:rsidRPr="007A0DD9" w:rsidRDefault="00165112" w:rsidP="00706D60"/>
    <w:p w:rsidR="00706D60" w:rsidRPr="007A0DD9" w:rsidRDefault="00C64EBF" w:rsidP="00706D60">
      <w:sdt>
        <w:sdtPr>
          <w:id w:val="1420135939"/>
          <w:placeholder>
            <w:docPart w:val="49ED7A7443B14E92893F9ECA28864035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Insira quaisquer gráficos/dados</w:t>
          </w:r>
        </w:sdtContent>
      </w:sdt>
    </w:p>
    <w:p w:rsidR="006512AE" w:rsidRPr="007A0DD9" w:rsidRDefault="006512AE" w:rsidP="00706D60">
      <w:r w:rsidRPr="007A0DD9">
        <w:rPr>
          <w:lang w:bidi="pt-PT"/>
        </w:rPr>
        <w:br w:type="page"/>
      </w:r>
    </w:p>
    <w:p w:rsidR="00165112" w:rsidRPr="007A0DD9" w:rsidRDefault="00165112" w:rsidP="00706D60">
      <w:pPr>
        <w:pStyle w:val="Cabealho1"/>
        <w:sectPr w:rsidR="00165112" w:rsidRPr="007A0DD9" w:rsidSect="00E65EE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7A0DD9" w:rsidRDefault="007A0DD9" w:rsidP="00706D60">
      <w:pPr>
        <w:pStyle w:val="Cabealho1"/>
      </w:pPr>
      <w:bookmarkStart w:id="8" w:name="_Toc13750536"/>
      <w:r w:rsidRPr="007A0DD9"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9D0CB7" wp14:editId="389B2F6B">
                <wp:simplePos x="0" y="0"/>
                <wp:positionH relativeFrom="margin">
                  <wp:posOffset>-477520</wp:posOffset>
                </wp:positionH>
                <wp:positionV relativeFrom="paragraph">
                  <wp:posOffset>-451485</wp:posOffset>
                </wp:positionV>
                <wp:extent cx="6660000" cy="9756000"/>
                <wp:effectExtent l="0" t="0" r="26670" b="17145"/>
                <wp:wrapNone/>
                <wp:docPr id="30" name="Retângulo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D5D2C" id="Retângulo 30" o:spid="_x0000_s1026" style="position:absolute;margin-left:-37.6pt;margin-top:-35.55pt;width:524.4pt;height:768.2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" filled="f" strokecolor="#2f5496 [2404]" strokeweight="1pt">
                <w10:wrap anchorx="margin"/>
              </v:rect>
            </w:pict>
          </mc:Fallback>
        </mc:AlternateContent>
      </w:r>
      <w:r w:rsidR="006512AE" w:rsidRPr="007A0DD9">
        <w:rPr>
          <w:noProof/>
          <w:sz w:val="36"/>
          <w:szCs w:val="36"/>
          <w:lang w:eastAsia="pt-PT"/>
        </w:rPr>
        <w:drawing>
          <wp:anchor distT="0" distB="0" distL="114300" distR="114300" simplePos="0" relativeHeight="251656191" behindDoc="1" locked="0" layoutInCell="1" allowOverlap="1" wp14:anchorId="65E5A7C0" wp14:editId="5A7BE3B5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Imagem 31" descr="Perspectiva da visão de cima de um aperto de mãos sobre documentos empresariai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1869754164"/>
          <w:placeholder>
            <w:docPart w:val="03C01CF1E55748CA82772C446B92E0B2"/>
          </w:placeholder>
          <w:temporary/>
          <w:showingPlcHdr/>
          <w15:appearance w15:val="hidden"/>
        </w:sdtPr>
        <w:sdtEndPr/>
        <w:sdtContent>
          <w:r w:rsidR="00706D60" w:rsidRPr="007A0DD9">
            <w:rPr>
              <w:lang w:bidi="pt-PT"/>
            </w:rPr>
            <w:t>Conclusão</w:t>
          </w:r>
        </w:sdtContent>
      </w:sdt>
      <w:bookmarkEnd w:id="8"/>
    </w:p>
    <w:p w:rsidR="00576B76" w:rsidRPr="007A0DD9" w:rsidRDefault="00576B76" w:rsidP="00706D60"/>
    <w:sdt>
      <w:sdtPr>
        <w:id w:val="700059379"/>
        <w:placeholder>
          <w:docPart w:val="0CC1C3FBBB7A44F7A428D047678CF4FD"/>
        </w:placeholder>
        <w:temporary/>
        <w:showingPlcHdr/>
        <w15:appearance w15:val="hidden"/>
      </w:sdtPr>
      <w:sdtEndPr/>
      <w:sdtContent>
        <w:p w:rsidR="009B658F" w:rsidRPr="007A0DD9" w:rsidRDefault="00706D60" w:rsidP="00706D60"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exclusiva os problemas levantados pelo seu estudo?</w:t>
          </w:r>
        </w:p>
      </w:sdtContent>
    </w:sdt>
    <w:p w:rsidR="00873804" w:rsidRPr="007A0DD9" w:rsidRDefault="00873804" w:rsidP="00706D60"/>
    <w:bookmarkStart w:id="9" w:name="_Toc13750537" w:displacedByCustomXml="next"/>
    <w:sdt>
      <w:sdtPr>
        <w:id w:val="1294792114"/>
        <w:placeholder>
          <w:docPart w:val="496BF12C93B24A648434B14DF09C9FB8"/>
        </w:placeholder>
        <w:temporary/>
        <w:showingPlcHdr/>
        <w15:appearance w15:val="hidden"/>
      </w:sdtPr>
      <w:sdtEndPr/>
      <w:sdtContent>
        <w:p w:rsidR="00873804" w:rsidRPr="007A0DD9" w:rsidRDefault="00706D60" w:rsidP="00706D60">
          <w:pPr>
            <w:pStyle w:val="Cabealho2"/>
          </w:pPr>
          <w:r w:rsidRPr="007A0DD9">
            <w:rPr>
              <w:lang w:bidi="pt-PT"/>
            </w:rPr>
            <w:t>Conclusões Principais</w:t>
          </w:r>
        </w:p>
      </w:sdtContent>
    </w:sdt>
    <w:bookmarkEnd w:id="9" w:displacedByCustomXml="prev"/>
    <w:sdt>
      <w:sdtPr>
        <w:id w:val="-83996374"/>
        <w:placeholder>
          <w:docPart w:val="9C9F84299B9B43248AB0784E36C20123"/>
        </w:placeholder>
        <w:temporary/>
        <w:showingPlcHdr/>
        <w15:appearance w15:val="hidden"/>
      </w:sdtPr>
      <w:sdtEndPr/>
      <w:sdtContent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706D60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873804" w:rsidRPr="007A0DD9" w:rsidRDefault="00706D60" w:rsidP="00706D60">
          <w:pPr>
            <w:pStyle w:val="Listacommarcas"/>
          </w:pPr>
          <w:r w:rsidRPr="007A0DD9">
            <w:rPr>
              <w:lang w:bidi="pt-PT"/>
            </w:rPr>
            <w:t>Conclusão n.º 3</w:t>
          </w:r>
        </w:p>
      </w:sdtContent>
    </w:sdt>
    <w:sectPr w:rsidR="00873804" w:rsidRPr="007A0DD9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4EBF" w:rsidRDefault="00C64EBF" w:rsidP="00706D60">
      <w:r>
        <w:separator/>
      </w:r>
    </w:p>
  </w:endnote>
  <w:endnote w:type="continuationSeparator" w:id="0">
    <w:p w:rsidR="00C64EBF" w:rsidRDefault="00C64EBF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436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53C0" w:rsidRPr="00C44915" w:rsidRDefault="00E653C0" w:rsidP="00706D60">
        <w:pPr>
          <w:pStyle w:val="Rodap"/>
        </w:pPr>
        <w:r w:rsidRPr="00C44915">
          <w:rPr>
            <w:lang w:bidi="pt-PT"/>
          </w:rPr>
          <w:fldChar w:fldCharType="begin"/>
        </w:r>
        <w:r w:rsidRPr="00C44915">
          <w:rPr>
            <w:lang w:bidi="pt-PT"/>
          </w:rPr>
          <w:instrText xml:space="preserve"> PAGE   \* MERGEFORMAT </w:instrText>
        </w:r>
        <w:r w:rsidRPr="00C44915">
          <w:rPr>
            <w:lang w:bidi="pt-PT"/>
          </w:rPr>
          <w:fldChar w:fldCharType="separate"/>
        </w:r>
        <w:r w:rsidR="00E64AE6">
          <w:rPr>
            <w:noProof/>
            <w:lang w:bidi="pt-PT"/>
          </w:rPr>
          <w:t>7</w:t>
        </w:r>
        <w:r w:rsidRPr="00C44915">
          <w:rPr>
            <w:noProof/>
            <w:lang w:bidi="pt-PT"/>
          </w:rPr>
          <w:fldChar w:fldCharType="end"/>
        </w:r>
      </w:p>
    </w:sdtContent>
  </w:sdt>
  <w:p w:rsidR="00E653C0" w:rsidRPr="00C44915" w:rsidRDefault="00E653C0" w:rsidP="00706D6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4EBF" w:rsidRDefault="00C64EBF" w:rsidP="00706D60">
      <w:r>
        <w:separator/>
      </w:r>
    </w:p>
  </w:footnote>
  <w:footnote w:type="continuationSeparator" w:id="0">
    <w:p w:rsidR="00C64EBF" w:rsidRDefault="00C64EBF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706658A4"/>
    <w:lvl w:ilvl="0">
      <w:start w:val="1"/>
      <w:numFmt w:val="decimal"/>
      <w:pStyle w:val="Lista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200442"/>
    <w:lvl w:ilvl="0">
      <w:start w:val="1"/>
      <w:numFmt w:val="decimal"/>
      <w:pStyle w:val="Lista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0ACD752"/>
    <w:lvl w:ilvl="0">
      <w:start w:val="1"/>
      <w:numFmt w:val="decimal"/>
      <w:pStyle w:val="Lista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A00B874"/>
    <w:lvl w:ilvl="0">
      <w:start w:val="1"/>
      <w:numFmt w:val="decimal"/>
      <w:pStyle w:val="Lista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126DEDA"/>
    <w:lvl w:ilvl="0">
      <w:start w:val="1"/>
      <w:numFmt w:val="bullet"/>
      <w:pStyle w:val="Listacommarc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F44CF2"/>
    <w:lvl w:ilvl="0">
      <w:start w:val="1"/>
      <w:numFmt w:val="bullet"/>
      <w:pStyle w:val="Listacommarc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E7CEAF6"/>
    <w:lvl w:ilvl="0">
      <w:start w:val="1"/>
      <w:numFmt w:val="bullet"/>
      <w:pStyle w:val="Listacommarc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F544F04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38CFF00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77DB3"/>
    <w:multiLevelType w:val="multilevel"/>
    <w:tmpl w:val="04090023"/>
    <w:styleLink w:val="ArtigoSec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47845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 w15:restartNumberingAfterBreak="0">
    <w:nsid w:val="5A7D326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13"/>
  </w:num>
  <w:num w:numId="5">
    <w:abstractNumId w:val="11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AE6"/>
    <w:rsid w:val="00020FC9"/>
    <w:rsid w:val="000411DF"/>
    <w:rsid w:val="0008174B"/>
    <w:rsid w:val="000A20BE"/>
    <w:rsid w:val="000B5E2F"/>
    <w:rsid w:val="00136DDD"/>
    <w:rsid w:val="00165112"/>
    <w:rsid w:val="00184A71"/>
    <w:rsid w:val="001A0417"/>
    <w:rsid w:val="001A70F2"/>
    <w:rsid w:val="0022046C"/>
    <w:rsid w:val="002437EF"/>
    <w:rsid w:val="002974C8"/>
    <w:rsid w:val="002B5D98"/>
    <w:rsid w:val="002C5772"/>
    <w:rsid w:val="00313442"/>
    <w:rsid w:val="003161E7"/>
    <w:rsid w:val="00416074"/>
    <w:rsid w:val="00444828"/>
    <w:rsid w:val="00497899"/>
    <w:rsid w:val="004F19EB"/>
    <w:rsid w:val="004F392D"/>
    <w:rsid w:val="00542F7A"/>
    <w:rsid w:val="00576B76"/>
    <w:rsid w:val="005775B7"/>
    <w:rsid w:val="00586D8C"/>
    <w:rsid w:val="006512AE"/>
    <w:rsid w:val="006778E3"/>
    <w:rsid w:val="006B6867"/>
    <w:rsid w:val="006D3FD3"/>
    <w:rsid w:val="00706D60"/>
    <w:rsid w:val="00710767"/>
    <w:rsid w:val="0073372F"/>
    <w:rsid w:val="007A0DD9"/>
    <w:rsid w:val="007E363C"/>
    <w:rsid w:val="008327CF"/>
    <w:rsid w:val="00873804"/>
    <w:rsid w:val="00875493"/>
    <w:rsid w:val="008B678D"/>
    <w:rsid w:val="008D5A54"/>
    <w:rsid w:val="008E4CD9"/>
    <w:rsid w:val="008E68A6"/>
    <w:rsid w:val="0096777A"/>
    <w:rsid w:val="0097024E"/>
    <w:rsid w:val="00974552"/>
    <w:rsid w:val="009B24E6"/>
    <w:rsid w:val="009B658F"/>
    <w:rsid w:val="009C36C5"/>
    <w:rsid w:val="00A518CA"/>
    <w:rsid w:val="00B73C61"/>
    <w:rsid w:val="00B9702E"/>
    <w:rsid w:val="00BA4112"/>
    <w:rsid w:val="00C44915"/>
    <w:rsid w:val="00C47447"/>
    <w:rsid w:val="00C64EBF"/>
    <w:rsid w:val="00C6701C"/>
    <w:rsid w:val="00C7287A"/>
    <w:rsid w:val="00C85251"/>
    <w:rsid w:val="00CA722F"/>
    <w:rsid w:val="00CC691B"/>
    <w:rsid w:val="00D0632A"/>
    <w:rsid w:val="00D25B00"/>
    <w:rsid w:val="00D26120"/>
    <w:rsid w:val="00D92464"/>
    <w:rsid w:val="00DA25BD"/>
    <w:rsid w:val="00DA6894"/>
    <w:rsid w:val="00DC487D"/>
    <w:rsid w:val="00E235E0"/>
    <w:rsid w:val="00E4321D"/>
    <w:rsid w:val="00E541C4"/>
    <w:rsid w:val="00E55C29"/>
    <w:rsid w:val="00E64AE6"/>
    <w:rsid w:val="00E653C0"/>
    <w:rsid w:val="00E65EE1"/>
    <w:rsid w:val="00E930ED"/>
    <w:rsid w:val="00E96235"/>
    <w:rsid w:val="00EB318B"/>
    <w:rsid w:val="00EC4394"/>
    <w:rsid w:val="00F01492"/>
    <w:rsid w:val="00F421C1"/>
    <w:rsid w:val="00F43844"/>
    <w:rsid w:val="00F5245D"/>
    <w:rsid w:val="00F8576E"/>
    <w:rsid w:val="00F96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EB61A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4915"/>
    <w:pPr>
      <w:jc w:val="both"/>
    </w:pPr>
    <w:rPr>
      <w:rFonts w:ascii="Calibri" w:hAnsi="Calibri" w:cs="Calibri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C44915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2">
    <w:name w:val="heading 2"/>
    <w:basedOn w:val="Normal"/>
    <w:next w:val="Normal"/>
    <w:link w:val="Cabealho2Carter"/>
    <w:uiPriority w:val="9"/>
    <w:qFormat/>
    <w:rsid w:val="00C44915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qFormat/>
    <w:rsid w:val="00C44915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qFormat/>
    <w:rsid w:val="00C44915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qFormat/>
    <w:rsid w:val="00C44915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qFormat/>
    <w:rsid w:val="00C44915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qFormat/>
    <w:rsid w:val="00C44915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qFormat/>
    <w:rsid w:val="00C44915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qFormat/>
    <w:rsid w:val="00C44915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C44915"/>
    <w:rPr>
      <w:rFonts w:ascii="Calibri" w:hAnsi="Calibri" w:cs="Calibri"/>
      <w:color w:val="80808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C44915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44915"/>
    <w:pPr>
      <w:jc w:val="center"/>
      <w:outlineLvl w:val="9"/>
    </w:pPr>
  </w:style>
  <w:style w:type="paragraph" w:styleId="ndice1">
    <w:name w:val="toc 1"/>
    <w:basedOn w:val="Normal"/>
    <w:next w:val="Normal"/>
    <w:autoRedefine/>
    <w:uiPriority w:val="39"/>
    <w:rsid w:val="00C4491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4915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C449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4491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449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C44915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rsid w:val="00C44915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C44915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rsid w:val="00C449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C44915"/>
    <w:rPr>
      <w:rFonts w:ascii="Calibri" w:hAnsi="Calibri" w:cs="Calibri"/>
    </w:rPr>
  </w:style>
  <w:style w:type="paragraph" w:styleId="Rodap">
    <w:name w:val="footer"/>
    <w:basedOn w:val="Normal"/>
    <w:link w:val="RodapCarter"/>
    <w:uiPriority w:val="99"/>
    <w:unhideWhenUsed/>
    <w:rsid w:val="00C44915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915"/>
    <w:rPr>
      <w:rFonts w:ascii="Calibri" w:hAnsi="Calibri" w:cs="Calibri"/>
    </w:rPr>
  </w:style>
  <w:style w:type="paragraph" w:styleId="Listacommarcas">
    <w:name w:val="List Bullet"/>
    <w:basedOn w:val="Normal"/>
    <w:uiPriority w:val="99"/>
    <w:rsid w:val="00C44915"/>
    <w:pPr>
      <w:numPr>
        <w:numId w:val="3"/>
      </w:numPr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rsid w:val="00C44915"/>
    <w:pPr>
      <w:jc w:val="center"/>
    </w:pPr>
  </w:style>
  <w:style w:type="character" w:customStyle="1" w:styleId="SubttuloCarter">
    <w:name w:val="Subtítulo Caráter"/>
    <w:basedOn w:val="Tipodeletrapredefinidodopargrafo"/>
    <w:link w:val="Subttulo"/>
    <w:uiPriority w:val="11"/>
    <w:rsid w:val="00C44915"/>
    <w:rPr>
      <w:rFonts w:ascii="Calibri" w:hAnsi="Calibri" w:cs="Calibri"/>
    </w:rPr>
  </w:style>
  <w:style w:type="paragraph" w:styleId="Ttulo">
    <w:name w:val="Title"/>
    <w:basedOn w:val="Normal"/>
    <w:next w:val="Normal"/>
    <w:link w:val="TtuloCarter"/>
    <w:uiPriority w:val="10"/>
    <w:qFormat/>
    <w:rsid w:val="00C44915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44915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44915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C44915"/>
    <w:pPr>
      <w:numPr>
        <w:numId w:val="5"/>
      </w:numPr>
    </w:pPr>
  </w:style>
  <w:style w:type="character" w:styleId="CdigoHTML">
    <w:name w:val="HTML Code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VarivelHTML">
    <w:name w:val="HTML Variabl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C44915"/>
    <w:pPr>
      <w:spacing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C44915"/>
    <w:rPr>
      <w:rFonts w:ascii="Calibri" w:hAnsi="Calibri" w:cs="Calibri"/>
      <w:i/>
      <w:iCs/>
    </w:rPr>
  </w:style>
  <w:style w:type="character" w:styleId="DefinioHTML">
    <w:name w:val="HTML Definition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CitaoHTML">
    <w:name w:val="HTML Cite"/>
    <w:basedOn w:val="Tipodeletrapredefinidodopargrafo"/>
    <w:uiPriority w:val="99"/>
    <w:semiHidden/>
    <w:unhideWhenUsed/>
    <w:rsid w:val="00C44915"/>
    <w:rPr>
      <w:rFonts w:ascii="Calibri" w:hAnsi="Calibri" w:cs="Calibri"/>
      <w:i/>
      <w:iCs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character" w:styleId="ExemplodeHTML">
    <w:name w:val="HTML Sample"/>
    <w:basedOn w:val="Tipodeletrapredefinidodopargrafo"/>
    <w:uiPriority w:val="99"/>
    <w:semiHidden/>
    <w:unhideWhenUsed/>
    <w:rsid w:val="00C44915"/>
    <w:rPr>
      <w:rFonts w:ascii="Consolas" w:hAnsi="Consolas" w:cs="Calibri"/>
      <w:sz w:val="24"/>
      <w:szCs w:val="24"/>
    </w:rPr>
  </w:style>
  <w:style w:type="character" w:styleId="AcrnimoHTML">
    <w:name w:val="HTML Acronym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character" w:styleId="TecladoHTML">
    <w:name w:val="HTML Keyboard"/>
    <w:basedOn w:val="Tipodeletrapredefinidodopargrafo"/>
    <w:uiPriority w:val="99"/>
    <w:semiHidden/>
    <w:unhideWhenUsed/>
    <w:rsid w:val="00C44915"/>
    <w:rPr>
      <w:rFonts w:ascii="Consolas" w:hAnsi="Consolas" w:cs="Calibri"/>
      <w:sz w:val="20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semiHidden/>
    <w:rsid w:val="00C44915"/>
    <w:pPr>
      <w:spacing w:after="100"/>
      <w:ind w:left="440"/>
    </w:pPr>
  </w:style>
  <w:style w:type="paragraph" w:styleId="ndice4">
    <w:name w:val="toc 4"/>
    <w:basedOn w:val="Normal"/>
    <w:next w:val="Normal"/>
    <w:autoRedefine/>
    <w:uiPriority w:val="39"/>
    <w:semiHidden/>
    <w:rsid w:val="00C44915"/>
    <w:pPr>
      <w:spacing w:after="100"/>
      <w:ind w:left="660"/>
    </w:pPr>
  </w:style>
  <w:style w:type="paragraph" w:styleId="ndice5">
    <w:name w:val="toc 5"/>
    <w:basedOn w:val="Normal"/>
    <w:next w:val="Normal"/>
    <w:autoRedefine/>
    <w:uiPriority w:val="39"/>
    <w:semiHidden/>
    <w:rsid w:val="00C44915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rsid w:val="00C44915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rsid w:val="00C44915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rsid w:val="00C44915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rsid w:val="00C44915"/>
    <w:pPr>
      <w:spacing w:after="100"/>
      <w:ind w:left="1760"/>
    </w:pPr>
  </w:style>
  <w:style w:type="character" w:styleId="RefernciaDiscreta">
    <w:name w:val="Subtle Reference"/>
    <w:basedOn w:val="Tipodeletrapredefinidodopargrafo"/>
    <w:uiPriority w:val="31"/>
    <w:semiHidden/>
    <w:qFormat/>
    <w:rsid w:val="00C44915"/>
    <w:rPr>
      <w:rFonts w:ascii="Calibri" w:hAnsi="Calibri" w:cs="Calibri"/>
      <w:smallCaps/>
      <w:color w:val="5A5A5A" w:themeColor="text1" w:themeTint="A5"/>
    </w:rPr>
  </w:style>
  <w:style w:type="character" w:styleId="nfaseDiscreto">
    <w:name w:val="Subtle Emphasis"/>
    <w:basedOn w:val="Tipodeletrapredefinidodopargrafo"/>
    <w:uiPriority w:val="19"/>
    <w:semiHidden/>
    <w:qFormat/>
    <w:rsid w:val="00C44915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Cor1">
    <w:name w:val="Medium List 1 Accent 1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Cor2">
    <w:name w:val="Medium List 1 Accent 2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Cor3">
    <w:name w:val="Medium List 1 Accent 3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Cor4">
    <w:name w:val="Medium List 1 Accent 4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Cor5">
    <w:name w:val="Medium List 1 Accent 5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Cor6">
    <w:name w:val="Medium List 1 Accent 6"/>
    <w:basedOn w:val="Tabelanormal"/>
    <w:uiPriority w:val="65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1">
    <w:name w:val="Medium List 2 Accent 1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2">
    <w:name w:val="Medium List 2 Accent 2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3">
    <w:name w:val="Medium List 2 Accent 3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4">
    <w:name w:val="Medium List 2 Accent 4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5">
    <w:name w:val="Medium List 2 Accent 5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Cor6">
    <w:name w:val="Medium List 2 Accent 6"/>
    <w:basedOn w:val="Tabelanormal"/>
    <w:uiPriority w:val="66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dio1">
    <w:name w:val="Medium Shading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1">
    <w:name w:val="Medium Shading 1 Accent 1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2">
    <w:name w:val="Medium Shading 1 Accent 2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3">
    <w:name w:val="Medium Shading 1 Accent 3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4">
    <w:name w:val="Medium Shading 1 Accent 4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5">
    <w:name w:val="Medium Shading 1 Accent 5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1-Cor6">
    <w:name w:val="Medium Shading 1 Accent 6"/>
    <w:basedOn w:val="Tabelanormal"/>
    <w:uiPriority w:val="63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dio2">
    <w:name w:val="Medium Shading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1">
    <w:name w:val="Medium Shading 2 Accent 1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2">
    <w:name w:val="Medium Shading 2 Accent 2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3">
    <w:name w:val="Medium Shading 2 Accent 3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4">
    <w:name w:val="Medium Shading 2 Accent 4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5">
    <w:name w:val="Medium Shading 2 Accent 5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dio2-Cor6">
    <w:name w:val="Medium Shading 2 Accent 6"/>
    <w:basedOn w:val="Tabelanormal"/>
    <w:uiPriority w:val="64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elhaMdia1">
    <w:name w:val="Medium Grid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Mdia1-Cor1">
    <w:name w:val="Medium Grid 1 Accent 1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Mdia1-Cor2">
    <w:name w:val="Medium Grid 1 Accent 2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Mdia1-Cor3">
    <w:name w:val="Medium Grid 1 Accent 3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Mdia1-Cor4">
    <w:name w:val="Medium Grid 1 Accent 4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Mdia1-Cor5">
    <w:name w:val="Medium Grid 1 Accent 5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Mdia1-Cor6">
    <w:name w:val="Medium Grid 1 Accent 6"/>
    <w:basedOn w:val="Tabelanormal"/>
    <w:uiPriority w:val="67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elhaMdia2">
    <w:name w:val="Medium Grid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1">
    <w:name w:val="Medium Grid 2 Accent 1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2">
    <w:name w:val="Medium Grid 2 Accent 2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3">
    <w:name w:val="Medium Grid 2 Accent 3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4">
    <w:name w:val="Medium Grid 2 Accent 4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5">
    <w:name w:val="Medium Grid 2 Accent 5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2-Cor6">
    <w:name w:val="Medium Grid 2 Accent 6"/>
    <w:basedOn w:val="Tabelanormal"/>
    <w:uiPriority w:val="68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elhaMdia3">
    <w:name w:val="Medium Grid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elhaMdia3-Cor1">
    <w:name w:val="Medium Grid 3 Accent 1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elhaMdia3-Cor2">
    <w:name w:val="Medium Grid 3 Accent 2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elhaMdia3-Cor3">
    <w:name w:val="Medium Grid 3 Accent 3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elhaMdia3-Cor4">
    <w:name w:val="Medium Grid 3 Accent 4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elhaMdia3-Cor5">
    <w:name w:val="Medium Grid 3 Accent 5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elhaMdia3-Cor6">
    <w:name w:val="Medium Grid 3 Accent 6"/>
    <w:basedOn w:val="Tabelanormal"/>
    <w:uiPriority w:val="69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44915"/>
  </w:style>
  <w:style w:type="character" w:styleId="TtulodoLivro">
    <w:name w:val="Book Title"/>
    <w:basedOn w:val="Tipodeletrapredefinidodopargrafo"/>
    <w:uiPriority w:val="33"/>
    <w:semiHidden/>
    <w:qFormat/>
    <w:rsid w:val="00C44915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Tipodeletrapredefinidodopargrafo"/>
    <w:uiPriority w:val="99"/>
    <w:semiHidden/>
    <w:unhideWhenUsed/>
    <w:rsid w:val="00C44915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C4491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C44915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C44915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44915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44915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44915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44915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44915"/>
    <w:pPr>
      <w:ind w:left="1800" w:hanging="360"/>
      <w:contextualSpacing/>
    </w:pPr>
  </w:style>
  <w:style w:type="table" w:styleId="Tabelacomlista1">
    <w:name w:val="Table List 1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2">
    <w:name w:val="Table List 2"/>
    <w:basedOn w:val="Tabelanormal"/>
    <w:uiPriority w:val="99"/>
    <w:semiHidden/>
    <w:unhideWhenUsed/>
    <w:rsid w:val="00C44915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4">
    <w:name w:val="Table List 4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comlista5">
    <w:name w:val="Table List 5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6">
    <w:name w:val="Table List 6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comlista7">
    <w:name w:val="Table List 7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comlista8">
    <w:name w:val="Table List 8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">
    <w:name w:val="List Continue"/>
    <w:basedOn w:val="Normal"/>
    <w:uiPriority w:val="99"/>
    <w:semiHidden/>
    <w:unhideWhenUsed/>
    <w:rsid w:val="00C44915"/>
    <w:pPr>
      <w:spacing w:after="120"/>
      <w:ind w:left="360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C44915"/>
    <w:pPr>
      <w:spacing w:after="120"/>
      <w:ind w:left="720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C44915"/>
    <w:pPr>
      <w:spacing w:after="120"/>
      <w:ind w:left="1080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C44915"/>
    <w:pPr>
      <w:spacing w:after="120"/>
      <w:ind w:left="1440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C44915"/>
    <w:pPr>
      <w:spacing w:after="120"/>
      <w:ind w:left="1800"/>
      <w:contextualSpacing/>
    </w:pPr>
  </w:style>
  <w:style w:type="paragraph" w:styleId="Listanumerada">
    <w:name w:val="List Number"/>
    <w:basedOn w:val="Normal"/>
    <w:uiPriority w:val="99"/>
    <w:semiHidden/>
    <w:unhideWhenUsed/>
    <w:rsid w:val="00C44915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C44915"/>
    <w:pPr>
      <w:numPr>
        <w:numId w:val="7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C44915"/>
    <w:pPr>
      <w:numPr>
        <w:numId w:val="8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C44915"/>
    <w:pPr>
      <w:numPr>
        <w:numId w:val="9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C44915"/>
    <w:pPr>
      <w:numPr>
        <w:numId w:val="10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C44915"/>
    <w:pPr>
      <w:numPr>
        <w:numId w:val="11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C44915"/>
    <w:pPr>
      <w:numPr>
        <w:numId w:val="12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C44915"/>
    <w:pPr>
      <w:numPr>
        <w:numId w:val="13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C44915"/>
    <w:pPr>
      <w:numPr>
        <w:numId w:val="14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44915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44915"/>
    <w:pPr>
      <w:spacing w:after="0"/>
    </w:pPr>
  </w:style>
  <w:style w:type="paragraph" w:styleId="Textodemacro">
    <w:name w:val="macro"/>
    <w:link w:val="TextodemacroCarter"/>
    <w:uiPriority w:val="99"/>
    <w:semiHidden/>
    <w:unhideWhenUsed/>
    <w:rsid w:val="00C4491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C44915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C44915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44915"/>
    <w:pPr>
      <w:spacing w:after="0"/>
      <w:ind w:left="220" w:hanging="220"/>
    </w:p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C44915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arter"/>
    <w:uiPriority w:val="29"/>
    <w:semiHidden/>
    <w:qFormat/>
    <w:rsid w:val="00C4491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semiHidden/>
    <w:rsid w:val="00C44915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Tipodeletrapredefinidodopargrafo"/>
    <w:uiPriority w:val="20"/>
    <w:semiHidden/>
    <w:qFormat/>
    <w:rsid w:val="00C44915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Cor1">
    <w:name w:val="Colorful List Accent 1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Cor2">
    <w:name w:val="Colorful List Accent 2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Cor3">
    <w:name w:val="Colorful List Accent 3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Cor4">
    <w:name w:val="Colorful List Accent 4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Cor5">
    <w:name w:val="Colorful List Accent 5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Cor6">
    <w:name w:val="Colorful List Accent 6"/>
    <w:basedOn w:val="Tabelanormal"/>
    <w:uiPriority w:val="72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44915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44915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44915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Colorido">
    <w:name w:val="Colorful Shading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1">
    <w:name w:val="Colorful Shading Accent 1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2">
    <w:name w:val="Colorful Shading Accent 2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3">
    <w:name w:val="Colorful Shading Accent 3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Colorido-Cor4">
    <w:name w:val="Colorful Shading Accent 4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5">
    <w:name w:val="Colorful Shading Accent 5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Colorido-Cor6">
    <w:name w:val="Colorful Shading Accent 6"/>
    <w:basedOn w:val="Tabelanormal"/>
    <w:uiPriority w:val="71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elhaColorida">
    <w:name w:val="Colorful Grid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elhaColorida-Cor1">
    <w:name w:val="Colorful Grid Accent 1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elhaColorida-Cor2">
    <w:name w:val="Colorful Grid Accent 2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elhaColorida-Cor3">
    <w:name w:val="Colorful Grid Accent 3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elhaColorida-Cor4">
    <w:name w:val="Colorful Grid Accent 4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elhaColorida-Cor5">
    <w:name w:val="Colorful Grid Accent 5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elhaColorida-Cor6">
    <w:name w:val="Colorful Grid Accent 6"/>
    <w:basedOn w:val="Tabelanormal"/>
    <w:uiPriority w:val="73"/>
    <w:semiHidden/>
    <w:unhideWhenUsed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449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44915"/>
    <w:rPr>
      <w:rFonts w:ascii="Calibri" w:hAnsi="Calibri" w:cs="Calibri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449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44915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C44915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C4491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debloco">
    <w:name w:val="Block Text"/>
    <w:basedOn w:val="Normal"/>
    <w:uiPriority w:val="99"/>
    <w:semiHidden/>
    <w:unhideWhenUsed/>
    <w:rsid w:val="00C4491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C44915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C44915"/>
    <w:rPr>
      <w:rFonts w:ascii="Microsoft YaHei UI" w:eastAsia="Microsoft YaHei UI" w:hAnsi="Microsoft YaHei UI" w:cs="Calibri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44915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C44915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C44915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C44915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C44915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C44915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co">
    <w:name w:val="Outline List 3"/>
    <w:basedOn w:val="Semlista"/>
    <w:uiPriority w:val="99"/>
    <w:semiHidden/>
    <w:unhideWhenUsed/>
    <w:rsid w:val="00C44915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C44915"/>
    <w:pPr>
      <w:spacing w:after="0" w:line="240" w:lineRule="auto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C44915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C44915"/>
    <w:rPr>
      <w:rFonts w:ascii="Calibri" w:hAnsi="Calibri" w:cs="Calibri"/>
    </w:rPr>
  </w:style>
  <w:style w:type="character" w:styleId="RefernciaIntensa">
    <w:name w:val="Intense Reference"/>
    <w:basedOn w:val="Tipodeletrapredefinidodopargrafo"/>
    <w:uiPriority w:val="32"/>
    <w:semiHidden/>
    <w:qFormat/>
    <w:rsid w:val="00C44915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qFormat/>
    <w:rsid w:val="00C449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C44915"/>
    <w:rPr>
      <w:rFonts w:ascii="Calibri" w:hAnsi="Calibri" w:cs="Calibri"/>
      <w:i/>
      <w:iCs/>
      <w:color w:val="4472C4" w:themeColor="accent1"/>
    </w:rPr>
  </w:style>
  <w:style w:type="character" w:styleId="nfaseIntenso">
    <w:name w:val="Intense Emphasis"/>
    <w:basedOn w:val="Tipodeletrapredefinidodopargrafo"/>
    <w:uiPriority w:val="21"/>
    <w:semiHidden/>
    <w:qFormat/>
    <w:rsid w:val="00C44915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Tipodeletrapredefinidodopargrafo"/>
    <w:uiPriority w:val="99"/>
    <w:semiHidden/>
    <w:unhideWhenUsed/>
    <w:rsid w:val="00C44915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Tipodeletrapredefinidodopargrafo"/>
    <w:uiPriority w:val="99"/>
    <w:semiHidden/>
    <w:unhideWhenUsed/>
    <w:rsid w:val="00C44915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arter"/>
    <w:uiPriority w:val="99"/>
    <w:semiHidden/>
    <w:unhideWhenUsed/>
    <w:rsid w:val="00C44915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C44915"/>
    <w:rPr>
      <w:rFonts w:ascii="Calibri" w:hAnsi="Calibri" w:cs="Calibri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C44915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C44915"/>
    <w:rPr>
      <w:rFonts w:ascii="Calibri" w:hAnsi="Calibri" w:cs="Calibri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C44915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C44915"/>
    <w:pPr>
      <w:spacing w:after="120"/>
      <w:ind w:left="360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C44915"/>
    <w:rPr>
      <w:rFonts w:ascii="Calibri" w:hAnsi="Calibri" w:cs="Calibri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C44915"/>
    <w:pPr>
      <w:spacing w:after="120" w:line="480" w:lineRule="auto"/>
      <w:ind w:left="360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C44915"/>
    <w:rPr>
      <w:rFonts w:ascii="Calibri" w:hAnsi="Calibri" w:cs="Calibri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C44915"/>
    <w:pPr>
      <w:spacing w:after="120"/>
      <w:ind w:left="360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C44915"/>
    <w:rPr>
      <w:rFonts w:ascii="Calibri" w:hAnsi="Calibri" w:cs="Calibri"/>
      <w:sz w:val="16"/>
      <w:szCs w:val="16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C44915"/>
    <w:rPr>
      <w:rFonts w:ascii="Calibri" w:hAnsi="Calibri" w:cs="Calibri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C44915"/>
    <w:pPr>
      <w:spacing w:after="160"/>
      <w:ind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C44915"/>
    <w:rPr>
      <w:rFonts w:ascii="Calibri" w:hAnsi="Calibri" w:cs="Calibri"/>
    </w:rPr>
  </w:style>
  <w:style w:type="paragraph" w:styleId="Avanonormal">
    <w:name w:val="Normal Indent"/>
    <w:basedOn w:val="Normal"/>
    <w:uiPriority w:val="99"/>
    <w:semiHidden/>
    <w:unhideWhenUsed/>
    <w:rsid w:val="00C44915"/>
    <w:pPr>
      <w:ind w:left="720"/>
    </w:p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C44915"/>
    <w:pPr>
      <w:spacing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C44915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C44915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Cor1">
    <w:name w:val="Light List Accent 1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Cor2">
    <w:name w:val="Light List Accent 2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Cor3">
    <w:name w:val="Light List Accent 3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Cor4">
    <w:name w:val="Light List Accent 4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Cor5">
    <w:name w:val="Light List Accent 5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Cor6">
    <w:name w:val="Light List Accent 6"/>
    <w:basedOn w:val="Tabelanormal"/>
    <w:uiPriority w:val="61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elanormal"/>
    <w:uiPriority w:val="60"/>
    <w:semiHidden/>
    <w:unhideWhenUsed/>
    <w:rsid w:val="00C4491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Cor1">
    <w:name w:val="Light Shading Accent 1"/>
    <w:basedOn w:val="Tabelanormal"/>
    <w:uiPriority w:val="60"/>
    <w:semiHidden/>
    <w:unhideWhenUsed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doClaro-Cor2">
    <w:name w:val="Light Shading Accent 2"/>
    <w:basedOn w:val="Tabelanormal"/>
    <w:uiPriority w:val="60"/>
    <w:semiHidden/>
    <w:unhideWhenUsed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Cor3">
    <w:name w:val="Light Shading Accent 3"/>
    <w:basedOn w:val="Tabelanormal"/>
    <w:uiPriority w:val="60"/>
    <w:semiHidden/>
    <w:unhideWhenUsed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Cor4">
    <w:name w:val="Light Shading Accent 4"/>
    <w:basedOn w:val="Tabelanormal"/>
    <w:uiPriority w:val="60"/>
    <w:semiHidden/>
    <w:unhideWhenUsed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Cor5">
    <w:name w:val="Light Shading Accent 5"/>
    <w:basedOn w:val="Tabelanormal"/>
    <w:uiPriority w:val="60"/>
    <w:semiHidden/>
    <w:unhideWhenUsed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doClaro-Cor6">
    <w:name w:val="Light Shading Accent 6"/>
    <w:basedOn w:val="Tabelanormal"/>
    <w:uiPriority w:val="60"/>
    <w:semiHidden/>
    <w:unhideWhenUsed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elhaClara">
    <w:name w:val="Light Grid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elhaClara-Cor1">
    <w:name w:val="Light Grid Accent 1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elhaClara-Cor2">
    <w:name w:val="Light Grid Accent 2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elhaClara-Cor3">
    <w:name w:val="Light Grid Accent 3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elhaClara-Cor4">
    <w:name w:val="Light Grid Accent 4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elhaClara-Cor5">
    <w:name w:val="Light Grid Accent 5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elhaClara-Cor6">
    <w:name w:val="Light Grid Accent 6"/>
    <w:basedOn w:val="Tabelanormal"/>
    <w:uiPriority w:val="62"/>
    <w:semiHidden/>
    <w:unhideWhenUsed/>
    <w:rsid w:val="00C44915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Cor1">
    <w:name w:val="Dark List Accent 1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Cor2">
    <w:name w:val="Dark List Accent 2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Cor3">
    <w:name w:val="Dark List Accent 3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Cor4">
    <w:name w:val="Dark List Accent 4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Cor5">
    <w:name w:val="Dark List Accent 5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Cor6">
    <w:name w:val="Dark List Accent 6"/>
    <w:basedOn w:val="Tabelanormal"/>
    <w:uiPriority w:val="70"/>
    <w:semiHidden/>
    <w:unhideWhenUsed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Destaque1">
    <w:name w:val="List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Destaque2">
    <w:name w:val="List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Destaque3">
    <w:name w:val="List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Destaque4">
    <w:name w:val="List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Destaque5">
    <w:name w:val="List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Destaque6">
    <w:name w:val="List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Destaque1">
    <w:name w:val="List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2">
    <w:name w:val="List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Destaque3">
    <w:name w:val="List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Destaque4">
    <w:name w:val="List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Destaque5">
    <w:name w:val="List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Destaque6">
    <w:name w:val="List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Destaque1">
    <w:name w:val="List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Destaque2">
    <w:name w:val="List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Destaque3">
    <w:name w:val="List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Destaque4">
    <w:name w:val="List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Destaque5">
    <w:name w:val="List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Destaque6">
    <w:name w:val="List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Destaque1">
    <w:name w:val="List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Destaque2">
    <w:name w:val="List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Destaque3">
    <w:name w:val="List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Destaque4">
    <w:name w:val="List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Destaque5">
    <w:name w:val="List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Destaque6">
    <w:name w:val="List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1">
    <w:name w:val="List Table 5 Dark Accent 1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2">
    <w:name w:val="List Table 5 Dark Accent 2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3">
    <w:name w:val="List Table 5 Dark Accent 3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4">
    <w:name w:val="List Table 5 Dark Accent 4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5">
    <w:name w:val="List Table 5 Dark Accent 5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Destaque6">
    <w:name w:val="List Table 5 Dark Accent 6"/>
    <w:basedOn w:val="Tabelanormal"/>
    <w:uiPriority w:val="50"/>
    <w:rsid w:val="00C4491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Destaque1">
    <w:name w:val="List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Destaque2">
    <w:name w:val="List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4">
    <w:name w:val="List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Destaque5">
    <w:name w:val="List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Destaque6">
    <w:name w:val="List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1">
    <w:name w:val="List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2">
    <w:name w:val="List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3">
    <w:name w:val="List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4">
    <w:name w:val="List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C44915"/>
    <w:pPr>
      <w:spacing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C44915"/>
    <w:rPr>
      <w:rFonts w:ascii="Calibri" w:hAnsi="Calibri" w:cs="Calibri"/>
    </w:r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C44915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C44915"/>
    <w:rPr>
      <w:rFonts w:ascii="Calibri" w:hAnsi="Calibri" w:cs="Calibri"/>
    </w:rPr>
  </w:style>
  <w:style w:type="table" w:styleId="Tabelacomcolunas1">
    <w:name w:val="Table Columns 1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2">
    <w:name w:val="Table Columns 2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3">
    <w:name w:val="Table Columns 3"/>
    <w:basedOn w:val="Tabelanormal"/>
    <w:uiPriority w:val="99"/>
    <w:semiHidden/>
    <w:unhideWhenUsed/>
    <w:rsid w:val="00C44915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colunas4">
    <w:name w:val="Table Columns 4"/>
    <w:basedOn w:val="Tabelanormal"/>
    <w:uiPriority w:val="99"/>
    <w:semiHidden/>
    <w:unhideWhenUsed/>
    <w:rsid w:val="00C44915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comcolunas5">
    <w:name w:val="Table Columns 5"/>
    <w:basedOn w:val="Tabelanormal"/>
    <w:uiPriority w:val="99"/>
    <w:semiHidden/>
    <w:unhideWhenUsed/>
    <w:rsid w:val="00C44915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C44915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44915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discreta1">
    <w:name w:val="Table Subtle 1"/>
    <w:basedOn w:val="Tabelanormal"/>
    <w:uiPriority w:val="99"/>
    <w:semiHidden/>
    <w:unhideWhenUsed/>
    <w:rsid w:val="00C44915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iscreta2">
    <w:name w:val="Table Subtle 2"/>
    <w:basedOn w:val="Tabelanormal"/>
    <w:uiPriority w:val="99"/>
    <w:semiHidden/>
    <w:unhideWhenUsed/>
    <w:rsid w:val="00C44915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C44915"/>
    <w:pPr>
      <w:spacing w:after="0" w:line="240" w:lineRule="auto"/>
      <w:ind w:left="1980" w:hanging="220"/>
    </w:p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C44915"/>
    <w:rPr>
      <w:rFonts w:ascii="Calibri Light" w:eastAsiaTheme="majorEastAsia" w:hAnsi="Calibri Light" w:cs="Calibri Light"/>
      <w:b/>
      <w:bCs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C4491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C44915"/>
    <w:rPr>
      <w:rFonts w:ascii="Consolas" w:hAnsi="Consolas" w:cs="Calibri"/>
      <w:sz w:val="21"/>
      <w:szCs w:val="21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C44915"/>
    <w:pPr>
      <w:spacing w:after="0" w:line="240" w:lineRule="auto"/>
      <w:ind w:left="4320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C44915"/>
    <w:rPr>
      <w:rFonts w:ascii="Calibri" w:hAnsi="Calibri" w:cs="Calibri"/>
    </w:rPr>
  </w:style>
  <w:style w:type="table" w:styleId="Tabelacomgrelha">
    <w:name w:val="Table Grid"/>
    <w:basedOn w:val="Tabelanormal"/>
    <w:uiPriority w:val="39"/>
    <w:rsid w:val="00C44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1">
    <w:name w:val="Table Grid 1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2">
    <w:name w:val="Table Grid 2"/>
    <w:basedOn w:val="Tabelanormal"/>
    <w:uiPriority w:val="99"/>
    <w:semiHidden/>
    <w:unhideWhenUsed/>
    <w:rsid w:val="00C44915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3">
    <w:name w:val="Table Grid 3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4">
    <w:name w:val="Table Grid 4"/>
    <w:basedOn w:val="Tabelanormal"/>
    <w:uiPriority w:val="99"/>
    <w:semiHidden/>
    <w:unhideWhenUsed/>
    <w:rsid w:val="00C44915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5">
    <w:name w:val="Table Grid 5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6">
    <w:name w:val="Table Grid 6"/>
    <w:basedOn w:val="Tabelanormal"/>
    <w:uiPriority w:val="99"/>
    <w:semiHidden/>
    <w:unhideWhenUsed/>
    <w:rsid w:val="00C4491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7">
    <w:name w:val="Table Grid 7"/>
    <w:basedOn w:val="Tabelanormal"/>
    <w:uiPriority w:val="99"/>
    <w:semiHidden/>
    <w:unhideWhenUsed/>
    <w:rsid w:val="00C44915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elha8">
    <w:name w:val="Table Grid 8"/>
    <w:basedOn w:val="Tabelanormal"/>
    <w:uiPriority w:val="99"/>
    <w:semiHidden/>
    <w:unhideWhenUsed/>
    <w:rsid w:val="00C44915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elhaClara">
    <w:name w:val="Grid Table Light"/>
    <w:basedOn w:val="Tabelanormal"/>
    <w:uiPriority w:val="40"/>
    <w:rsid w:val="00C4491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1Clara">
    <w:name w:val="Grid Table 1 Light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1">
    <w:name w:val="Grid Table 1 Light Accent 1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o-Destaque2">
    <w:name w:val="Grid Table 1 Light Accent 2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4">
    <w:name w:val="Grid Table 1 Light Accent 4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5">
    <w:name w:val="Grid Table 1 Light Accent 5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">
    <w:name w:val="Grid Table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2-Destaque1">
    <w:name w:val="Grid Table 2 Accent 1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2-Destaque2">
    <w:name w:val="Grid Table 2 Accent 2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2-Destaque3">
    <w:name w:val="Grid Table 2 Accent 3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2-Destaque4">
    <w:name w:val="Grid Table 2 Accent 4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2-Destaque5">
    <w:name w:val="Grid Table 2 Accent 5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C449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3">
    <w:name w:val="Grid Table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3-Destaque1">
    <w:name w:val="Grid Table 3 Accent 1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2">
    <w:name w:val="Grid Table 3 Accent 2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3-Destaque3">
    <w:name w:val="Grid Table 3 Accent 3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3-Destaque4">
    <w:name w:val="Grid Table 3 Accent 4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3-Destaque6">
    <w:name w:val="Grid Table 3 Accent 6"/>
    <w:basedOn w:val="Tabelanormal"/>
    <w:uiPriority w:val="48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elha4">
    <w:name w:val="Grid Table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1">
    <w:name w:val="Grid Table 4 Accent 1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4-Destaque2">
    <w:name w:val="Grid Table 4 Accent 2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4-Destaque3">
    <w:name w:val="Grid Table 4 Accent 3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4-Destaque4">
    <w:name w:val="Grid Table 4 Accent 4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4-Destaque5">
    <w:name w:val="Grid Table 4 Accent 5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4-Destaque6">
    <w:name w:val="Grid Table 4 Accent 6"/>
    <w:basedOn w:val="Tabelanormal"/>
    <w:uiPriority w:val="49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5Escura">
    <w:name w:val="Grid Table 5 Dark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elha5Escura-Destaque3">
    <w:name w:val="Grid Table 5 Dark Accent 3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elha5Escura-Destaque5">
    <w:name w:val="Grid Table 5 Dark Accent 5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C4491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elha6Colorida">
    <w:name w:val="Grid Table 6 Colorful"/>
    <w:basedOn w:val="Tabelanormal"/>
    <w:uiPriority w:val="51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6Colorida-Destaque1">
    <w:name w:val="Grid Table 6 Colorful Accent 1"/>
    <w:basedOn w:val="Tabelanormal"/>
    <w:uiPriority w:val="51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6Colorida-Destaque2">
    <w:name w:val="Grid Table 6 Colorful Accent 2"/>
    <w:basedOn w:val="Tabelanormal"/>
    <w:uiPriority w:val="51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elha6Colorida-Destaque3">
    <w:name w:val="Grid Table 6 Colorful Accent 3"/>
    <w:basedOn w:val="Tabelanormal"/>
    <w:uiPriority w:val="51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6Colorida-Destaque4">
    <w:name w:val="Grid Table 6 Colorful Accent 4"/>
    <w:basedOn w:val="Tabelanormal"/>
    <w:uiPriority w:val="51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elha6Colorida-Destaque5">
    <w:name w:val="Grid Table 6 Colorful Accent 5"/>
    <w:basedOn w:val="Tabelanormal"/>
    <w:uiPriority w:val="51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6Colorida-Destaque6">
    <w:name w:val="Grid Table 6 Colorful Accent 6"/>
    <w:basedOn w:val="Tabelanormal"/>
    <w:uiPriority w:val="51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7Colorida">
    <w:name w:val="Grid Table 7 Colorful"/>
    <w:basedOn w:val="Tabelanormal"/>
    <w:uiPriority w:val="52"/>
    <w:rsid w:val="00C4491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7Colorida-Destaque1">
    <w:name w:val="Grid Table 7 Colorful Accent 1"/>
    <w:basedOn w:val="Tabelanormal"/>
    <w:uiPriority w:val="52"/>
    <w:rsid w:val="00C44915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7Colorida-Destaque2">
    <w:name w:val="Grid Table 7 Colorful Accent 2"/>
    <w:basedOn w:val="Tabelanormal"/>
    <w:uiPriority w:val="52"/>
    <w:rsid w:val="00C44915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elha7Colorida-Destaque3">
    <w:name w:val="Grid Table 7 Colorful Accent 3"/>
    <w:basedOn w:val="Tabelanormal"/>
    <w:uiPriority w:val="52"/>
    <w:rsid w:val="00C4491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-Destaque4">
    <w:name w:val="Grid Table 7 Colorful Accent 4"/>
    <w:basedOn w:val="Tabelanormal"/>
    <w:uiPriority w:val="52"/>
    <w:rsid w:val="00C44915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C4491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6">
    <w:name w:val="Grid Table 7 Colorful Accent 6"/>
    <w:basedOn w:val="Tabelanormal"/>
    <w:uiPriority w:val="52"/>
    <w:rsid w:val="00C4491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Web1">
    <w:name w:val="Table Web 1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2">
    <w:name w:val="Table Web 2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Web3">
    <w:name w:val="Table Web 3"/>
    <w:basedOn w:val="Tabelanormal"/>
    <w:uiPriority w:val="99"/>
    <w:semiHidden/>
    <w:unhideWhenUsed/>
    <w:rsid w:val="00C44915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Tipodeletrapredefinidodopargrafo"/>
    <w:uiPriority w:val="99"/>
    <w:semiHidden/>
    <w:unhideWhenUsed/>
    <w:rsid w:val="00C44915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44915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44915"/>
    <w:rPr>
      <w:rFonts w:ascii="Calibri" w:hAnsi="Calibri" w:cs="Calibri"/>
      <w:sz w:val="20"/>
      <w:szCs w:val="20"/>
    </w:rPr>
  </w:style>
  <w:style w:type="character" w:styleId="Nmerodelinha">
    <w:name w:val="lin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C44915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44915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44915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4491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semiHidden/>
    <w:qFormat/>
    <w:rsid w:val="00C44915"/>
    <w:rPr>
      <w:rFonts w:ascii="Calibri" w:hAnsi="Calibri" w:cs="Calibri"/>
      <w:b/>
      <w:b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C44915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Tipodeletrapredefinidodopargrafo"/>
    <w:uiPriority w:val="99"/>
    <w:semiHidden/>
    <w:unhideWhenUsed/>
    <w:rsid w:val="00C44915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449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issimaV\AppData\Roaming\Microsoft\Modelos\Documento%20t&#233;cn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2C3428A8F694D74AA4A049FB77D4A2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5EE547-218A-4C1E-9F7F-3D0D4B99E8B0}"/>
      </w:docPartPr>
      <w:docPartBody>
        <w:p w:rsidR="00000000" w:rsidRDefault="00CE534C">
          <w:pPr>
            <w:pStyle w:val="C2C3428A8F694D74AA4A049FB77D4A2B"/>
          </w:pPr>
          <w:r w:rsidRPr="007A0DD9">
            <w:rPr>
              <w:rStyle w:val="SubttuloCarter"/>
              <w:lang w:bidi="pt-PT"/>
            </w:rPr>
            <w:t>Clique ou toque aqui para introduzir o texto.</w:t>
          </w:r>
        </w:p>
      </w:docPartBody>
    </w:docPart>
    <w:docPart>
      <w:docPartPr>
        <w:name w:val="8BC64ECC5A6848E68FF064BE769B594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4034875-DEDD-4FF7-BDAD-85DC24CD9980}"/>
      </w:docPartPr>
      <w:docPartBody>
        <w:p w:rsidR="00000000" w:rsidRDefault="00CE534C">
          <w:pPr>
            <w:pStyle w:val="8BC64ECC5A6848E68FF064BE769B594B"/>
          </w:pPr>
          <w:r w:rsidRPr="007A0DD9">
            <w:rPr>
              <w:lang w:bidi="pt-PT"/>
            </w:rPr>
            <w:t>Introdução</w:t>
          </w:r>
        </w:p>
      </w:docPartBody>
    </w:docPart>
    <w:docPart>
      <w:docPartPr>
        <w:name w:val="69DE44EF50AA4B46BF6B6CF2A3BB25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D7192B3-1D11-430E-892D-F21FB87AAF68}"/>
      </w:docPartPr>
      <w:docPartBody>
        <w:p w:rsidR="00C10F56" w:rsidRPr="007A0DD9" w:rsidRDefault="00CE534C" w:rsidP="00706D60">
          <w:r w:rsidRPr="007A0DD9">
            <w:rPr>
              <w:lang w:bidi="pt-PT"/>
            </w:rPr>
            <w:t>Em algumas palavras, identifique e aborde um problema e uma solução proposta para o resolver. Pode focar-se em dilemas comuns, novas tendências, técnicas inovadoras, comparações da indústria, novas entradas no mercado, etc. Como se propõe a resolver este p</w:t>
          </w:r>
          <w:r w:rsidRPr="007A0DD9">
            <w:rPr>
              <w:lang w:bidi="pt-PT"/>
            </w:rPr>
            <w:t xml:space="preserve">roblema e quais são as suas recomendações? A solução baseia-se numa análise minuciosa do problema e das possíveis soluções. </w:t>
          </w:r>
        </w:p>
        <w:p w:rsidR="00000000" w:rsidRDefault="00CE534C">
          <w:pPr>
            <w:pStyle w:val="69DE44EF50AA4B46BF6B6CF2A3BB25A8"/>
          </w:pPr>
          <w:r w:rsidRPr="007A0DD9">
            <w:rPr>
              <w:lang w:bidi="pt-PT"/>
            </w:rPr>
            <w:t>Certifique-se de que tem a sua audiência em mente ao escrever o documento técnico. Quem é a sua audiência e o que está a tentar tra</w:t>
          </w:r>
          <w:r w:rsidRPr="007A0DD9">
            <w:rPr>
              <w:lang w:bidi="pt-PT"/>
            </w:rPr>
            <w:t>nsmitir? São especialistas da indústria ou será uma proposta de investimento para uma audiência empresarial? Isto deverá ajudá-lo a definir o tom e o vocabulário correto para o seu documento.</w:t>
          </w:r>
        </w:p>
      </w:docPartBody>
    </w:docPart>
    <w:docPart>
      <w:docPartPr>
        <w:name w:val="CF15842882D4456285A74132493802C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0B174C5-02C4-4793-A71D-8ADEE98CF654}"/>
      </w:docPartPr>
      <w:docPartBody>
        <w:p w:rsidR="00000000" w:rsidRDefault="00CE534C">
          <w:pPr>
            <w:pStyle w:val="CF15842882D4456285A74132493802CB"/>
          </w:pPr>
          <w:r w:rsidRPr="007A0DD9">
            <w:rPr>
              <w:lang w:bidi="pt-PT"/>
            </w:rPr>
            <w:t>Produto/Serviço/Metodologia</w:t>
          </w:r>
        </w:p>
      </w:docPartBody>
    </w:docPart>
    <w:docPart>
      <w:docPartPr>
        <w:name w:val="A83C14967296498E94821245B9559AC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96F08F8-B76E-41CB-B6FC-1EF7B4E0B2B0}"/>
      </w:docPartPr>
      <w:docPartBody>
        <w:p w:rsidR="00000000" w:rsidRDefault="00CE534C">
          <w:pPr>
            <w:pStyle w:val="A83C14967296498E94821245B9559AC8"/>
          </w:pPr>
          <w:r w:rsidRPr="007A0DD9">
            <w:rPr>
              <w:lang w:bidi="pt-PT"/>
            </w:rPr>
            <w:t>Descreva os métodos e o perfil demog</w:t>
          </w:r>
          <w:r w:rsidRPr="007A0DD9">
            <w:rPr>
              <w:lang w:bidi="pt-PT"/>
            </w:rPr>
            <w:t>ráfico que utilizou para obter os seus dados. Por que motivo escolheu as táticas de pesquisa que implementou? Como é que esta estratégia irá fornecer informações sobre o tópico abordado?</w:t>
          </w:r>
        </w:p>
      </w:docPartBody>
    </w:docPart>
    <w:docPart>
      <w:docPartPr>
        <w:name w:val="5B03CF2F17E0460B9EDEE95C2E547F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D214999-66BD-4019-AB7F-536DB2896F80}"/>
      </w:docPartPr>
      <w:docPartBody>
        <w:p w:rsidR="00000000" w:rsidRDefault="00CE534C">
          <w:pPr>
            <w:pStyle w:val="5B03CF2F17E0460B9EDEE95C2E547F67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3DAAF8D0F16C47E3A4B7BDB8C58492D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BD4A6B-89FE-4054-B7D7-66CCBBF512AF}"/>
      </w:docPartPr>
      <w:docPartBody>
        <w:p w:rsidR="00000000" w:rsidRDefault="00CE534C">
          <w:pPr>
            <w:pStyle w:val="3DAAF8D0F16C47E3A4B7BDB8C58492D3"/>
          </w:pPr>
          <w:r w:rsidRPr="007A0DD9">
            <w:rPr>
              <w:lang w:bidi="pt-PT"/>
            </w:rPr>
            <w:t>Conclusões Principais n.º 1</w:t>
          </w:r>
        </w:p>
      </w:docPartBody>
    </w:docPart>
    <w:docPart>
      <w:docPartPr>
        <w:name w:val="C507932FF70C4C52BDEFB51B3324527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C31845F-BEF3-4001-B818-CF8CD949AB2C}"/>
      </w:docPartPr>
      <w:docPartBody>
        <w:p w:rsidR="00C10F56" w:rsidRPr="007A0DD9" w:rsidRDefault="00CE534C" w:rsidP="00706D60">
          <w:r w:rsidRPr="007A0DD9">
            <w:rPr>
              <w:lang w:bidi="pt-PT"/>
            </w:rPr>
            <w:t>Pesquisa e argument</w:t>
          </w:r>
          <w:r w:rsidRPr="007A0DD9">
            <w:rPr>
              <w:lang w:bidi="pt-PT"/>
            </w:rPr>
            <w:t>ação</w:t>
          </w:r>
        </w:p>
        <w:p w:rsidR="00000000" w:rsidRDefault="00CE534C">
          <w:pPr>
            <w:pStyle w:val="C507932FF70C4C52BDEFB51B33245272"/>
          </w:pPr>
          <w:r w:rsidRPr="007A0DD9">
            <w:rPr>
              <w:lang w:bidi="pt-PT"/>
            </w:rPr>
            <w:t>[Para substituir uma fotografia pela sua, basta eliminá-la e, em seguida, no separador Inserir, clicar em Imagem.]</w:t>
          </w:r>
        </w:p>
      </w:docPartBody>
    </w:docPart>
    <w:docPart>
      <w:docPartPr>
        <w:name w:val="83787A0A16F7420BB3776C59EA6568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CCBBA3-4119-4CAB-B9CD-9A57CFD342A4}"/>
      </w:docPartPr>
      <w:docPartBody>
        <w:p w:rsidR="00000000" w:rsidRDefault="00CE534C">
          <w:pPr>
            <w:pStyle w:val="83787A0A16F7420BB3776C59EA656804"/>
          </w:pPr>
          <w:r w:rsidRPr="007A0DD9">
            <w:rPr>
              <w:lang w:bidi="pt-PT"/>
            </w:rPr>
            <w:t>Conclusões Principais n.º 2</w:t>
          </w:r>
        </w:p>
      </w:docPartBody>
    </w:docPart>
    <w:docPart>
      <w:docPartPr>
        <w:name w:val="4E83913CF93041E2979AD571B458A28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718DB2-7ED7-4DC9-94CA-3F7B07AED78D}"/>
      </w:docPartPr>
      <w:docPartBody>
        <w:p w:rsidR="00000000" w:rsidRDefault="00CE534C">
          <w:pPr>
            <w:pStyle w:val="4E83913CF93041E2979AD571B458A284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D28401978D69449186754CA37FA92FF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684E982-F036-48D8-A6E1-67532FA531E2}"/>
      </w:docPartPr>
      <w:docPartBody>
        <w:p w:rsidR="00000000" w:rsidRDefault="00CE534C">
          <w:pPr>
            <w:pStyle w:val="D28401978D69449186754CA37FA92FF1"/>
          </w:pPr>
          <w:r w:rsidRPr="007A0DD9">
            <w:rPr>
              <w:lang w:bidi="pt-PT"/>
            </w:rPr>
            <w:t>Conclusões Principais n.º 3</w:t>
          </w:r>
        </w:p>
      </w:docPartBody>
    </w:docPart>
    <w:docPart>
      <w:docPartPr>
        <w:name w:val="CDEA34608D424CF189D09ABC958D32D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7A9B93C-1998-4D26-8AB1-13F6C538B731}"/>
      </w:docPartPr>
      <w:docPartBody>
        <w:p w:rsidR="00000000" w:rsidRDefault="00CE534C">
          <w:pPr>
            <w:pStyle w:val="CDEA34608D424CF189D09ABC958D32D2"/>
          </w:pPr>
          <w:r w:rsidRPr="007A0DD9">
            <w:rPr>
              <w:lang w:bidi="pt-PT"/>
            </w:rPr>
            <w:t>Pesquisa e argumentação</w:t>
          </w:r>
        </w:p>
      </w:docPartBody>
    </w:docPart>
    <w:docPart>
      <w:docPartPr>
        <w:name w:val="A0ED01C719AA4E1E9F66114BDDADA9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49BC652-A622-47CD-8494-F10DEBFE4C5B}"/>
      </w:docPartPr>
      <w:docPartBody>
        <w:p w:rsidR="00000000" w:rsidRDefault="00CE534C">
          <w:pPr>
            <w:pStyle w:val="A0ED01C719AA4E1E9F66114BDDADA990"/>
          </w:pPr>
          <w:r w:rsidRPr="007A0DD9">
            <w:rPr>
              <w:lang w:bidi="pt-PT"/>
            </w:rPr>
            <w:t>Dados Visuais</w:t>
          </w:r>
        </w:p>
      </w:docPartBody>
    </w:docPart>
    <w:docPart>
      <w:docPartPr>
        <w:name w:val="49ED7A7443B14E92893F9ECA2886403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227A107-D863-4835-B7B7-62CE313A84BE}"/>
      </w:docPartPr>
      <w:docPartBody>
        <w:p w:rsidR="00000000" w:rsidRDefault="00CE534C">
          <w:pPr>
            <w:pStyle w:val="49ED7A7443B14E92893F9ECA28864035"/>
          </w:pPr>
          <w:r w:rsidRPr="007A0DD9">
            <w:rPr>
              <w:lang w:bidi="pt-PT"/>
            </w:rPr>
            <w:t>Insira quaisquer g</w:t>
          </w:r>
          <w:r w:rsidRPr="007A0DD9">
            <w:rPr>
              <w:lang w:bidi="pt-PT"/>
            </w:rPr>
            <w:t>ráficos/dados</w:t>
          </w:r>
        </w:p>
      </w:docPartBody>
    </w:docPart>
    <w:docPart>
      <w:docPartPr>
        <w:name w:val="03C01CF1E55748CA82772C446B92E0B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133CF36-8E0E-4550-A960-3D4C1342C9FC}"/>
      </w:docPartPr>
      <w:docPartBody>
        <w:p w:rsidR="00000000" w:rsidRDefault="00CE534C">
          <w:pPr>
            <w:pStyle w:val="03C01CF1E55748CA82772C446B92E0B2"/>
          </w:pPr>
          <w:r w:rsidRPr="007A0DD9">
            <w:rPr>
              <w:lang w:bidi="pt-PT"/>
            </w:rPr>
            <w:t>Conclusão</w:t>
          </w:r>
        </w:p>
      </w:docPartBody>
    </w:docPart>
    <w:docPart>
      <w:docPartPr>
        <w:name w:val="0CC1C3FBBB7A44F7A428D047678CF4F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4F84D6-38E7-4682-93DE-A3F0A3809386}"/>
      </w:docPartPr>
      <w:docPartBody>
        <w:p w:rsidR="00000000" w:rsidRDefault="00CE534C">
          <w:pPr>
            <w:pStyle w:val="0CC1C3FBBB7A44F7A428D047678CF4FD"/>
          </w:pPr>
          <w:r w:rsidRPr="007A0DD9">
            <w:rPr>
              <w:lang w:bidi="pt-PT"/>
            </w:rPr>
            <w:t>Está na hora de terminar. Qual é a sua conclusão? Como resumiria toda a informação em algo que mesmo o CEO mais ocupado queira ler? Quais são as conclusões principais? Como é que o seu produto/serviço/metodologia trata de forma excl</w:t>
          </w:r>
          <w:r w:rsidRPr="007A0DD9">
            <w:rPr>
              <w:lang w:bidi="pt-PT"/>
            </w:rPr>
            <w:t>usiva os problemas levantados pelo seu estudo?</w:t>
          </w:r>
        </w:p>
      </w:docPartBody>
    </w:docPart>
    <w:docPart>
      <w:docPartPr>
        <w:name w:val="496BF12C93B24A648434B14DF09C9F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D835A57-6D63-4DFC-B856-42EC1D9D957A}"/>
      </w:docPartPr>
      <w:docPartBody>
        <w:p w:rsidR="00000000" w:rsidRDefault="00CE534C">
          <w:pPr>
            <w:pStyle w:val="496BF12C93B24A648434B14DF09C9FB8"/>
          </w:pPr>
          <w:r w:rsidRPr="007A0DD9">
            <w:rPr>
              <w:lang w:bidi="pt-PT"/>
            </w:rPr>
            <w:t>Conclusões Principais</w:t>
          </w:r>
        </w:p>
      </w:docPartBody>
    </w:docPart>
    <w:docPart>
      <w:docPartPr>
        <w:name w:val="9C9F84299B9B43248AB0784E36C2012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A12F1B5-B1F0-467F-B224-2C7BC9C59DDE}"/>
      </w:docPartPr>
      <w:docPartBody>
        <w:p w:rsidR="00C10F56" w:rsidRPr="007A0DD9" w:rsidRDefault="00CE534C" w:rsidP="00706D60">
          <w:pPr>
            <w:pStyle w:val="Listacommarcas"/>
          </w:pPr>
          <w:r w:rsidRPr="007A0DD9">
            <w:rPr>
              <w:lang w:bidi="pt-PT"/>
            </w:rPr>
            <w:t>Conclusão n.º 1</w:t>
          </w:r>
        </w:p>
        <w:p w:rsidR="00C10F56" w:rsidRPr="007A0DD9" w:rsidRDefault="00CE534C" w:rsidP="00706D60">
          <w:pPr>
            <w:pStyle w:val="Listacommarcas"/>
          </w:pPr>
          <w:r w:rsidRPr="007A0DD9">
            <w:rPr>
              <w:lang w:bidi="pt-PT"/>
            </w:rPr>
            <w:t>Conclusão n.º 2</w:t>
          </w:r>
        </w:p>
        <w:p w:rsidR="00000000" w:rsidRDefault="00CE534C">
          <w:pPr>
            <w:pStyle w:val="9C9F84299B9B43248AB0784E36C20123"/>
          </w:pPr>
          <w:r w:rsidRPr="007A0DD9">
            <w:rPr>
              <w:lang w:bidi="pt-PT"/>
            </w:rPr>
            <w:t>Conclusão n.º 3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23E8486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34C"/>
    <w:rsid w:val="00CE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Pr>
      <w:rFonts w:ascii="Calibri" w:hAnsi="Calibri" w:cs="Calibri"/>
      <w:color w:val="808080"/>
    </w:rPr>
  </w:style>
  <w:style w:type="paragraph" w:customStyle="1" w:styleId="2E79A1C30DF242FDABF6A6774F065B2D">
    <w:name w:val="2E79A1C30DF242FDABF6A6774F065B2D"/>
  </w:style>
  <w:style w:type="paragraph" w:styleId="Subttulo">
    <w:name w:val="Subtitle"/>
    <w:basedOn w:val="Normal"/>
    <w:next w:val="Normal"/>
    <w:link w:val="SubttuloCarter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ascii="Calibri" w:eastAsia="SimSun" w:hAnsi="Calibri" w:cs="Calibri"/>
      <w:lang w:eastAsia="en-US"/>
    </w:rPr>
  </w:style>
  <w:style w:type="paragraph" w:customStyle="1" w:styleId="C2C3428A8F694D74AA4A049FB77D4A2B">
    <w:name w:val="C2C3428A8F694D74AA4A049FB77D4A2B"/>
  </w:style>
  <w:style w:type="paragraph" w:customStyle="1" w:styleId="8BC64ECC5A6848E68FF064BE769B594B">
    <w:name w:val="8BC64ECC5A6848E68FF064BE769B594B"/>
  </w:style>
  <w:style w:type="paragraph" w:customStyle="1" w:styleId="69DE44EF50AA4B46BF6B6CF2A3BB25A8">
    <w:name w:val="69DE44EF50AA4B46BF6B6CF2A3BB25A8"/>
  </w:style>
  <w:style w:type="paragraph" w:customStyle="1" w:styleId="CF15842882D4456285A74132493802CB">
    <w:name w:val="CF15842882D4456285A74132493802CB"/>
  </w:style>
  <w:style w:type="paragraph" w:customStyle="1" w:styleId="A83C14967296498E94821245B9559AC8">
    <w:name w:val="A83C14967296498E94821245B9559AC8"/>
  </w:style>
  <w:style w:type="paragraph" w:customStyle="1" w:styleId="5B03CF2F17E0460B9EDEE95C2E547F67">
    <w:name w:val="5B03CF2F17E0460B9EDEE95C2E547F67"/>
  </w:style>
  <w:style w:type="paragraph" w:customStyle="1" w:styleId="3DAAF8D0F16C47E3A4B7BDB8C58492D3">
    <w:name w:val="3DAAF8D0F16C47E3A4B7BDB8C58492D3"/>
  </w:style>
  <w:style w:type="paragraph" w:customStyle="1" w:styleId="C507932FF70C4C52BDEFB51B33245272">
    <w:name w:val="C507932FF70C4C52BDEFB51B33245272"/>
  </w:style>
  <w:style w:type="paragraph" w:customStyle="1" w:styleId="83787A0A16F7420BB3776C59EA656804">
    <w:name w:val="83787A0A16F7420BB3776C59EA656804"/>
  </w:style>
  <w:style w:type="paragraph" w:customStyle="1" w:styleId="4E83913CF93041E2979AD571B458A284">
    <w:name w:val="4E83913CF93041E2979AD571B458A284"/>
  </w:style>
  <w:style w:type="paragraph" w:customStyle="1" w:styleId="D28401978D69449186754CA37FA92FF1">
    <w:name w:val="D28401978D69449186754CA37FA92FF1"/>
  </w:style>
  <w:style w:type="paragraph" w:customStyle="1" w:styleId="CDEA34608D424CF189D09ABC958D32D2">
    <w:name w:val="CDEA34608D424CF189D09ABC958D32D2"/>
  </w:style>
  <w:style w:type="paragraph" w:customStyle="1" w:styleId="A0ED01C719AA4E1E9F66114BDDADA990">
    <w:name w:val="A0ED01C719AA4E1E9F66114BDDADA990"/>
  </w:style>
  <w:style w:type="paragraph" w:customStyle="1" w:styleId="49ED7A7443B14E92893F9ECA28864035">
    <w:name w:val="49ED7A7443B14E92893F9ECA28864035"/>
  </w:style>
  <w:style w:type="paragraph" w:customStyle="1" w:styleId="03C01CF1E55748CA82772C446B92E0B2">
    <w:name w:val="03C01CF1E55748CA82772C446B92E0B2"/>
  </w:style>
  <w:style w:type="paragraph" w:customStyle="1" w:styleId="0CC1C3FBBB7A44F7A428D047678CF4FD">
    <w:name w:val="0CC1C3FBBB7A44F7A428D047678CF4FD"/>
  </w:style>
  <w:style w:type="paragraph" w:customStyle="1" w:styleId="496BF12C93B24A648434B14DF09C9FB8">
    <w:name w:val="496BF12C93B24A648434B14DF09C9FB8"/>
  </w:style>
  <w:style w:type="paragraph" w:styleId="Listacommarca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9C9F84299B9B43248AB0784E36C20123">
    <w:name w:val="9C9F84299B9B43248AB0784E36C201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AA896A1-B8A6-4495-8F7A-385A8BF7D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técnico</Template>
  <TotalTime>0</TotalTime>
  <Pages>7</Pages>
  <Words>416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2020-08-11T11:45:00Z</dcterms:created>
  <dcterms:modified xsi:type="dcterms:W3CDTF">2020-08-12T02:36:00Z</dcterms:modified>
</cp:coreProperties>
</file>